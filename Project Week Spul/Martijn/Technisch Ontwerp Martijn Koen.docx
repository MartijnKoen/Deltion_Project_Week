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6AD90" w14:textId="30AB4A65" w:rsidR="00061916" w:rsidRPr="00647A5E" w:rsidRDefault="00061916" w:rsidP="00A2256F">
      <w:pPr>
        <w:ind w:left="0"/>
        <w:rPr>
          <w:lang w:val="nl-NL"/>
        </w:rPr>
      </w:pPr>
    </w:p>
    <w:p w14:paraId="3651DCBC" w14:textId="3B2A9836" w:rsidR="00A2256F" w:rsidRPr="00647A5E" w:rsidRDefault="00A2256F" w:rsidP="00A2256F">
      <w:pPr>
        <w:rPr>
          <w:lang w:val="nl-NL"/>
        </w:rPr>
      </w:pPr>
    </w:p>
    <w:p w14:paraId="4644C047" w14:textId="0DF9D108" w:rsidR="00A2256F" w:rsidRPr="00647A5E" w:rsidRDefault="00B82D2B" w:rsidP="00843E86">
      <w:pPr>
        <w:pStyle w:val="NoSpacing"/>
        <w:rPr>
          <w:b/>
          <w:bCs/>
          <w:i/>
          <w:iCs/>
          <w:sz w:val="32"/>
          <w:szCs w:val="32"/>
          <w:lang w:val="nl-NL"/>
        </w:rPr>
      </w:pPr>
      <w:r w:rsidRPr="00647A5E">
        <w:rPr>
          <w:b/>
          <w:bCs/>
          <w:i/>
          <w:iCs/>
          <w:sz w:val="32"/>
          <w:szCs w:val="32"/>
          <w:lang w:val="nl-NL"/>
        </w:rPr>
        <w:t>Technisch ontwerp</w:t>
      </w:r>
    </w:p>
    <w:p w14:paraId="43D4DEC5" w14:textId="3224DDDB" w:rsidR="00B82D2B" w:rsidRPr="00647A5E" w:rsidRDefault="00B82D2B" w:rsidP="00843E86">
      <w:pPr>
        <w:pStyle w:val="NoSpacing"/>
        <w:rPr>
          <w:b/>
          <w:bCs/>
          <w:i/>
          <w:iCs/>
          <w:sz w:val="22"/>
          <w:szCs w:val="22"/>
          <w:lang w:val="nl-NL"/>
        </w:rPr>
      </w:pPr>
    </w:p>
    <w:p w14:paraId="4B5FEC74" w14:textId="758BC013" w:rsidR="00B82D2B" w:rsidRPr="00647A5E" w:rsidRDefault="00B82D2B" w:rsidP="00843E86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Opdrachtgever: </w:t>
      </w:r>
      <w:r w:rsidRPr="00647A5E">
        <w:rPr>
          <w:i/>
          <w:iCs/>
          <w:sz w:val="22"/>
          <w:szCs w:val="22"/>
          <w:lang w:val="nl-NL"/>
        </w:rPr>
        <w:t>Aperture Computing</w:t>
      </w:r>
    </w:p>
    <w:p w14:paraId="57183029" w14:textId="7FCF19CE" w:rsidR="00B82D2B" w:rsidRPr="00647A5E" w:rsidRDefault="00B82D2B" w:rsidP="00843E86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Datum: </w:t>
      </w:r>
      <w:r w:rsidRPr="00647A5E">
        <w:rPr>
          <w:i/>
          <w:iCs/>
          <w:sz w:val="22"/>
          <w:szCs w:val="22"/>
          <w:lang w:val="nl-NL"/>
        </w:rPr>
        <w:t>14-01-2022</w:t>
      </w:r>
    </w:p>
    <w:p w14:paraId="4278C494" w14:textId="15D947E2" w:rsidR="00B82D2B" w:rsidRPr="00647A5E" w:rsidRDefault="00B82D2B" w:rsidP="00B82D2B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Auteurs: </w:t>
      </w:r>
      <w:r w:rsidRPr="00647A5E">
        <w:rPr>
          <w:i/>
          <w:iCs/>
          <w:sz w:val="22"/>
          <w:szCs w:val="22"/>
          <w:lang w:val="nl-NL"/>
        </w:rPr>
        <w:t>Martijn Koen</w:t>
      </w:r>
      <w:r w:rsidR="0065691A">
        <w:rPr>
          <w:i/>
          <w:iCs/>
          <w:sz w:val="22"/>
          <w:szCs w:val="22"/>
          <w:lang w:val="nl-NL"/>
        </w:rPr>
        <w:t xml:space="preserve"> </w:t>
      </w:r>
      <w:r w:rsidR="001B740C">
        <w:rPr>
          <w:i/>
          <w:iCs/>
          <w:sz w:val="22"/>
          <w:szCs w:val="22"/>
          <w:lang w:val="nl-NL"/>
        </w:rPr>
        <w:t>&amp;</w:t>
      </w:r>
      <w:r w:rsidR="0065691A">
        <w:rPr>
          <w:i/>
          <w:iCs/>
          <w:sz w:val="22"/>
          <w:szCs w:val="22"/>
          <w:lang w:val="nl-NL"/>
        </w:rPr>
        <w:t xml:space="preserve"> Daniël Koops</w:t>
      </w:r>
    </w:p>
    <w:p w14:paraId="2D2D6B31" w14:textId="5C1AADF7" w:rsidR="00B82D2B" w:rsidRPr="00647A5E" w:rsidRDefault="00B82D2B" w:rsidP="00B82D2B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b/>
          <w:bCs/>
          <w:i/>
          <w:iCs/>
          <w:sz w:val="22"/>
          <w:szCs w:val="22"/>
          <w:lang w:val="nl-NL"/>
        </w:rPr>
        <w:t xml:space="preserve">Versie: </w:t>
      </w:r>
      <w:r w:rsidRPr="00647A5E">
        <w:rPr>
          <w:i/>
          <w:iCs/>
          <w:sz w:val="22"/>
          <w:szCs w:val="22"/>
          <w:lang w:val="nl-NL"/>
        </w:rPr>
        <w:t>1.0</w:t>
      </w:r>
    </w:p>
    <w:p w14:paraId="0690BED1" w14:textId="79F5027B" w:rsidR="00B82D2B" w:rsidRPr="00647A5E" w:rsidRDefault="00B82D2B" w:rsidP="00B82D2B">
      <w:pPr>
        <w:pStyle w:val="NoSpacing"/>
        <w:rPr>
          <w:sz w:val="22"/>
          <w:szCs w:val="22"/>
          <w:lang w:val="nl-NL"/>
        </w:rPr>
      </w:pPr>
    </w:p>
    <w:p w14:paraId="476D2F7B" w14:textId="178A262D" w:rsidR="00B82D2B" w:rsidRPr="00647A5E" w:rsidRDefault="00B82D2B" w:rsidP="00B82D2B">
      <w:pPr>
        <w:pStyle w:val="NoSpacing"/>
        <w:rPr>
          <w:b/>
          <w:bCs/>
          <w:i/>
          <w:iCs/>
          <w:sz w:val="28"/>
          <w:szCs w:val="28"/>
          <w:lang w:val="nl-NL"/>
        </w:rPr>
      </w:pPr>
      <w:r w:rsidRPr="00647A5E">
        <w:rPr>
          <w:b/>
          <w:bCs/>
          <w:i/>
          <w:iCs/>
          <w:sz w:val="28"/>
          <w:szCs w:val="28"/>
          <w:lang w:val="nl-NL"/>
        </w:rPr>
        <w:t>Inleiding</w:t>
      </w:r>
    </w:p>
    <w:p w14:paraId="7F9F4925" w14:textId="75511D7F" w:rsidR="008D6B3F" w:rsidRPr="00647A5E" w:rsidRDefault="00B82D2B" w:rsidP="008D6B3F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 xml:space="preserve">Deze TO is opgesteld als documentatie voor het opzetten van de netwerksystemen binnen de locatie van bedrijf Aperture Computing. </w:t>
      </w:r>
      <w:r w:rsidR="008D6B3F" w:rsidRPr="00647A5E">
        <w:rPr>
          <w:i/>
          <w:iCs/>
          <w:sz w:val="22"/>
          <w:szCs w:val="22"/>
          <w:lang w:val="nl-NL"/>
        </w:rPr>
        <w:t xml:space="preserve">Het TO wordt gebruikt ter referentie en als documentatie voor aanpassingen binnen het netwerk. Ook dient het TO ter beschikking gesteld te worden bij het oplossen van netwerkproblemen. </w:t>
      </w:r>
    </w:p>
    <w:p w14:paraId="43E584D3" w14:textId="77777777" w:rsidR="008D6B3F" w:rsidRPr="00647A5E" w:rsidRDefault="008D6B3F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64CAA130" w14:textId="1CC60F99" w:rsidR="008D6B3F" w:rsidRPr="00647A5E" w:rsidRDefault="00B82D2B" w:rsidP="008D6B3F">
      <w:pPr>
        <w:pStyle w:val="NoSpacing"/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Het ontwerp omvangt de volgende aspecten van het netwerk:</w:t>
      </w:r>
    </w:p>
    <w:p w14:paraId="474187BD" w14:textId="241222A6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IP-plan</w:t>
      </w:r>
    </w:p>
    <w:p w14:paraId="20ABEFCD" w14:textId="77777777" w:rsidR="008F3ED2" w:rsidRPr="00647A5E" w:rsidRDefault="008F3ED2" w:rsidP="008F3ED2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Visualisatie van de netwerkstructuur</w:t>
      </w:r>
    </w:p>
    <w:p w14:paraId="34145A51" w14:textId="561A17C0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Active Directory</w:t>
      </w:r>
    </w:p>
    <w:p w14:paraId="420E0814" w14:textId="7E085AF8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Domain Controllers</w:t>
      </w:r>
    </w:p>
    <w:p w14:paraId="2196D029" w14:textId="69729A51" w:rsidR="008D6B3F" w:rsidRPr="00647A5E" w:rsidRDefault="008D6B3F" w:rsidP="008D6B3F">
      <w:pPr>
        <w:pStyle w:val="NoSpacing"/>
        <w:numPr>
          <w:ilvl w:val="0"/>
          <w:numId w:val="37"/>
        </w:num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t>OU-structuur</w:t>
      </w:r>
    </w:p>
    <w:p w14:paraId="6C97079D" w14:textId="6972D1BD" w:rsidR="008D6B3F" w:rsidRPr="00647A5E" w:rsidRDefault="008D6B3F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54CF4C27" w14:textId="17296984" w:rsidR="008D6B3F" w:rsidRPr="00647A5E" w:rsidRDefault="008D6B3F" w:rsidP="00B82D2B">
      <w:pPr>
        <w:pStyle w:val="NoSpacing"/>
        <w:rPr>
          <w:i/>
          <w:iCs/>
          <w:sz w:val="22"/>
          <w:szCs w:val="22"/>
          <w:lang w:val="nl-NL"/>
        </w:rPr>
      </w:pPr>
    </w:p>
    <w:p w14:paraId="57377F01" w14:textId="77777777" w:rsidR="008D6B3F" w:rsidRPr="00647A5E" w:rsidRDefault="008D6B3F">
      <w:pPr>
        <w:rPr>
          <w:i/>
          <w:iCs/>
          <w:sz w:val="22"/>
          <w:szCs w:val="22"/>
          <w:lang w:val="nl-NL"/>
        </w:rPr>
      </w:pPr>
      <w:r w:rsidRPr="00647A5E">
        <w:rPr>
          <w:i/>
          <w:iCs/>
          <w:sz w:val="22"/>
          <w:szCs w:val="22"/>
          <w:lang w:val="nl-NL"/>
        </w:rPr>
        <w:br w:type="page"/>
      </w:r>
    </w:p>
    <w:p w14:paraId="4C7F5CAD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7801B3C6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56073790" w14:textId="77777777" w:rsidR="008D6B3F" w:rsidRPr="00647A5E" w:rsidRDefault="008D6B3F" w:rsidP="008D6B3F">
      <w:pPr>
        <w:pStyle w:val="NoSpacing"/>
        <w:rPr>
          <w:rStyle w:val="normaltextrun"/>
          <w:lang w:val="nl-NL"/>
        </w:rPr>
      </w:pPr>
    </w:p>
    <w:p w14:paraId="109CD93C" w14:textId="77777777" w:rsidR="00647A5E" w:rsidRDefault="00647A5E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7E22330E" w14:textId="64B86238" w:rsidR="00024955" w:rsidRPr="00647A5E" w:rsidRDefault="00024955" w:rsidP="00024955">
      <w:pPr>
        <w:pStyle w:val="NoSpacing"/>
        <w:rPr>
          <w:rStyle w:val="eop"/>
          <w:b/>
          <w:bCs/>
          <w:i/>
          <w:iCs/>
          <w:sz w:val="28"/>
          <w:szCs w:val="28"/>
        </w:rPr>
      </w:pPr>
      <w:r w:rsidRPr="00647A5E">
        <w:rPr>
          <w:rStyle w:val="eop"/>
          <w:b/>
          <w:bCs/>
          <w:i/>
          <w:iCs/>
          <w:sz w:val="28"/>
          <w:szCs w:val="28"/>
        </w:rPr>
        <w:t>IP-</w:t>
      </w:r>
      <w:r w:rsidR="009E2427" w:rsidRPr="00647A5E">
        <w:rPr>
          <w:rStyle w:val="eop"/>
          <w:b/>
          <w:bCs/>
          <w:i/>
          <w:iCs/>
          <w:sz w:val="28"/>
          <w:szCs w:val="28"/>
        </w:rPr>
        <w:t>Scopes</w:t>
      </w:r>
      <w:r w:rsidR="00DC52DE" w:rsidRPr="00647A5E">
        <w:rPr>
          <w:rStyle w:val="eop"/>
          <w:b/>
          <w:bCs/>
          <w:i/>
          <w:iCs/>
          <w:sz w:val="28"/>
          <w:szCs w:val="28"/>
        </w:rPr>
        <w:t xml:space="preserve"> | IP-Reservations</w:t>
      </w:r>
    </w:p>
    <w:p w14:paraId="2CA7C24D" w14:textId="527464B5" w:rsidR="00024955" w:rsidRPr="00647A5E" w:rsidRDefault="00024955" w:rsidP="00024955">
      <w:pPr>
        <w:pStyle w:val="NoSpacing"/>
        <w:rPr>
          <w:rStyle w:val="eop"/>
          <w:b/>
          <w:bCs/>
          <w:i/>
          <w:iCs/>
          <w:sz w:val="28"/>
          <w:szCs w:val="28"/>
        </w:rPr>
      </w:pPr>
    </w:p>
    <w:p w14:paraId="3056C090" w14:textId="35322529" w:rsidR="00E91F30" w:rsidRPr="00647A5E" w:rsidRDefault="00647A5E" w:rsidP="00E91F30">
      <w:pPr>
        <w:pStyle w:val="NoSpacing"/>
        <w:rPr>
          <w:rStyle w:val="eop"/>
          <w:b/>
          <w:bCs/>
          <w:i/>
          <w:iCs/>
          <w:sz w:val="22"/>
          <w:szCs w:val="22"/>
        </w:rPr>
      </w:pPr>
      <w:r w:rsidRPr="00647A5E">
        <w:rPr>
          <w:rStyle w:val="eop"/>
          <w:b/>
          <w:bCs/>
          <w:i/>
          <w:iCs/>
          <w:sz w:val="22"/>
          <w:szCs w:val="22"/>
        </w:rPr>
        <w:t xml:space="preserve">PFSense </w:t>
      </w:r>
      <w:r w:rsidR="00E91F30" w:rsidRPr="00647A5E">
        <w:rPr>
          <w:rStyle w:val="eop"/>
          <w:b/>
          <w:bCs/>
          <w:i/>
          <w:iCs/>
          <w:sz w:val="22"/>
          <w:szCs w:val="22"/>
        </w:rPr>
        <w:t>Router:</w:t>
      </w:r>
    </w:p>
    <w:p w14:paraId="0B261E92" w14:textId="0DE8A1E6" w:rsidR="00E91F30" w:rsidRPr="00647A5E" w:rsidRDefault="00E91F30" w:rsidP="00E91F30">
      <w:pPr>
        <w:pStyle w:val="NoSpacing"/>
        <w:numPr>
          <w:ilvl w:val="0"/>
          <w:numId w:val="41"/>
        </w:numPr>
        <w:rPr>
          <w:rStyle w:val="eop"/>
          <w:b/>
          <w:bCs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 xml:space="preserve">Router </w:t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192.168.101.1</w:t>
      </w:r>
    </w:p>
    <w:p w14:paraId="564857A2" w14:textId="3022AF19" w:rsidR="00E91F30" w:rsidRDefault="00E91F30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DA42733" w14:textId="77777777" w:rsidR="00647A5E" w:rsidRPr="00647A5E" w:rsidRDefault="00647A5E" w:rsidP="00024955">
      <w:pPr>
        <w:pStyle w:val="NoSpacing"/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23B5EEB1" w14:textId="6D58784C" w:rsidR="009E2427" w:rsidRPr="00647A5E" w:rsidRDefault="009E2427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Servers: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2</w:t>
      </w:r>
      <w:r w:rsidRPr="00647A5E">
        <w:rPr>
          <w:rStyle w:val="eop"/>
          <w:i/>
          <w:iCs/>
          <w:sz w:val="22"/>
          <w:szCs w:val="22"/>
          <w:lang w:val="nl-NL"/>
        </w:rPr>
        <w:t xml:space="preserve"> | 192.168.101.9</w:t>
      </w:r>
    </w:p>
    <w:p w14:paraId="06BB3E01" w14:textId="040C77B1" w:rsidR="009E2427" w:rsidRPr="00647A5E" w:rsidRDefault="009E2427" w:rsidP="00DC52DE">
      <w:pPr>
        <w:pStyle w:val="NoSpacing"/>
        <w:numPr>
          <w:ilvl w:val="0"/>
          <w:numId w:val="39"/>
        </w:numPr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>ACSV01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  <w:t>(server 1)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2</w:t>
      </w:r>
    </w:p>
    <w:p w14:paraId="78A61565" w14:textId="2B00929C" w:rsidR="009E2427" w:rsidRPr="00647A5E" w:rsidRDefault="009E2427" w:rsidP="00DC52DE">
      <w:pPr>
        <w:pStyle w:val="NoSpacing"/>
        <w:numPr>
          <w:ilvl w:val="0"/>
          <w:numId w:val="39"/>
        </w:numPr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i/>
          <w:iCs/>
          <w:sz w:val="22"/>
          <w:szCs w:val="22"/>
          <w:lang w:val="nl-NL"/>
        </w:rPr>
        <w:t>AC</w:t>
      </w:r>
      <w:r w:rsidR="0065691A">
        <w:rPr>
          <w:rStyle w:val="eop"/>
          <w:i/>
          <w:iCs/>
          <w:sz w:val="22"/>
          <w:szCs w:val="22"/>
          <w:lang w:val="nl-NL"/>
        </w:rPr>
        <w:t>WS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>01</w:t>
      </w:r>
      <w:r w:rsidR="0065691A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  <w:t>(webserver)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i/>
          <w:iCs/>
          <w:sz w:val="22"/>
          <w:szCs w:val="22"/>
          <w:lang w:val="nl-NL"/>
        </w:rPr>
        <w:tab/>
      </w:r>
      <w:r w:rsidR="00DC52DE"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E91F30" w:rsidRPr="00647A5E">
        <w:rPr>
          <w:rStyle w:val="eop"/>
          <w:i/>
          <w:iCs/>
          <w:sz w:val="22"/>
          <w:szCs w:val="22"/>
          <w:lang w:val="nl-NL"/>
        </w:rPr>
        <w:t>4</w:t>
      </w:r>
    </w:p>
    <w:p w14:paraId="2370F73A" w14:textId="430B8F6F" w:rsidR="00DC52DE" w:rsidRDefault="00DC52D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2D8A5D1B" w14:textId="77777777" w:rsidR="00647A5E" w:rsidRPr="00647A5E" w:rsidRDefault="00647A5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4C03394A" w14:textId="3FA72A0A" w:rsidR="00DC52DE" w:rsidRPr="00647A5E" w:rsidRDefault="00DC52DE" w:rsidP="00DC52DE">
      <w:pPr>
        <w:pStyle w:val="NoSpacing"/>
        <w:rPr>
          <w:rStyle w:val="eop"/>
          <w:b/>
          <w:bCs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ACSV01:</w:t>
      </w:r>
    </w:p>
    <w:p w14:paraId="1A2564DF" w14:textId="68F22571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Netwerkapparatuur: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192.168.101.1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0</w:t>
      </w:r>
      <w:r w:rsidRPr="00647A5E">
        <w:rPr>
          <w:rStyle w:val="eop"/>
          <w:i/>
          <w:iCs/>
          <w:sz w:val="22"/>
          <w:szCs w:val="22"/>
          <w:lang w:val="nl-NL"/>
        </w:rPr>
        <w:t xml:space="preserve">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2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</w:p>
    <w:p w14:paraId="4D3D5AB9" w14:textId="2AA218F6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Printers: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3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4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br/>
        <w:t>Overige netwerkapparatuur: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5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6</w:t>
      </w:r>
      <w:r w:rsidRPr="00647A5E">
        <w:rPr>
          <w:rStyle w:val="eop"/>
          <w:i/>
          <w:iCs/>
          <w:sz w:val="22"/>
          <w:szCs w:val="22"/>
          <w:lang w:val="nl-NL"/>
        </w:rPr>
        <w:t>9</w:t>
      </w:r>
    </w:p>
    <w:p w14:paraId="70E285F1" w14:textId="27A46637" w:rsidR="00024955" w:rsidRPr="00647A5E" w:rsidRDefault="00024955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>Werkstations:</w:t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="00A57C0B" w:rsidRPr="00647A5E">
        <w:rPr>
          <w:rStyle w:val="eop"/>
          <w:b/>
          <w:bCs/>
          <w:i/>
          <w:iCs/>
          <w:sz w:val="22"/>
          <w:szCs w:val="22"/>
          <w:lang w:val="nl-NL"/>
        </w:rPr>
        <w:tab/>
      </w:r>
      <w:r w:rsidRPr="00647A5E">
        <w:rPr>
          <w:rStyle w:val="eop"/>
          <w:i/>
          <w:iCs/>
          <w:sz w:val="22"/>
          <w:szCs w:val="22"/>
          <w:lang w:val="nl-NL"/>
        </w:rPr>
        <w:t>192.168.101.</w:t>
      </w:r>
      <w:r w:rsidR="009E2427" w:rsidRPr="00647A5E">
        <w:rPr>
          <w:rStyle w:val="eop"/>
          <w:i/>
          <w:iCs/>
          <w:sz w:val="22"/>
          <w:szCs w:val="22"/>
          <w:lang w:val="nl-NL"/>
        </w:rPr>
        <w:t>7</w:t>
      </w:r>
      <w:r w:rsidRPr="00647A5E">
        <w:rPr>
          <w:rStyle w:val="eop"/>
          <w:i/>
          <w:iCs/>
          <w:sz w:val="22"/>
          <w:szCs w:val="22"/>
          <w:lang w:val="nl-NL"/>
        </w:rPr>
        <w:t>0 | 192.168.101.</w:t>
      </w:r>
      <w:r w:rsidR="00DC52DE" w:rsidRPr="00647A5E">
        <w:rPr>
          <w:rStyle w:val="eop"/>
          <w:i/>
          <w:iCs/>
          <w:sz w:val="22"/>
          <w:szCs w:val="22"/>
          <w:lang w:val="nl-NL"/>
        </w:rPr>
        <w:t>109</w:t>
      </w:r>
    </w:p>
    <w:p w14:paraId="5BDA037C" w14:textId="6C4692EF" w:rsidR="00DC52DE" w:rsidRDefault="00DC52DE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A7FC73E" w14:textId="77777777" w:rsidR="00647A5E" w:rsidRPr="00647A5E" w:rsidRDefault="00647A5E" w:rsidP="008D6B3F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AD66A0B" w14:textId="77777777" w:rsidR="008F3ED2" w:rsidRPr="00647A5E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5C814E12" w14:textId="48349E36" w:rsidR="008F3ED2" w:rsidRPr="00647A5E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00F24D4A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1067BFDD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31BE533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21B3E9C0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6097334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4389D6AE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17B7BB5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316FD4BC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1B8DB9A2" w14:textId="77777777" w:rsidR="00CF2B35" w:rsidRDefault="00CF2B35">
      <w:pPr>
        <w:rPr>
          <w:rStyle w:val="eop"/>
          <w:b/>
          <w:bCs/>
          <w:i/>
          <w:iCs/>
          <w:sz w:val="28"/>
          <w:szCs w:val="28"/>
          <w:lang w:val="nl-NL"/>
        </w:rPr>
      </w:pPr>
    </w:p>
    <w:p w14:paraId="0DD06C29" w14:textId="77777777" w:rsidR="0065691A" w:rsidRDefault="008F3ED2">
      <w:pPr>
        <w:rPr>
          <w:rStyle w:val="eop"/>
          <w:b/>
          <w:bCs/>
          <w:i/>
          <w:iCs/>
          <w:sz w:val="28"/>
          <w:szCs w:val="28"/>
          <w:lang w:val="nl-NL"/>
        </w:rPr>
      </w:pPr>
      <w:r w:rsidRPr="00647A5E">
        <w:rPr>
          <w:rStyle w:val="eop"/>
          <w:b/>
          <w:bCs/>
          <w:i/>
          <w:iCs/>
          <w:sz w:val="28"/>
          <w:szCs w:val="28"/>
          <w:lang w:val="nl-NL"/>
        </w:rPr>
        <w:t>Netwerk Topolog</w:t>
      </w:r>
      <w:r w:rsidR="00647A5E" w:rsidRPr="00647A5E">
        <w:rPr>
          <w:rStyle w:val="eop"/>
          <w:b/>
          <w:bCs/>
          <w:i/>
          <w:iCs/>
          <w:sz w:val="28"/>
          <w:szCs w:val="28"/>
          <w:lang w:val="nl-NL"/>
        </w:rPr>
        <w:t>ie</w:t>
      </w:r>
    </w:p>
    <w:p w14:paraId="62AC83C8" w14:textId="3FE5711E" w:rsidR="00EE3AF1" w:rsidRPr="00647A5E" w:rsidRDefault="0065691A">
      <w:pPr>
        <w:rPr>
          <w:rStyle w:val="eop"/>
          <w:i/>
          <w:iCs/>
          <w:sz w:val="22"/>
          <w:szCs w:val="22"/>
          <w:lang w:val="nl-NL"/>
        </w:rPr>
      </w:pPr>
      <w:r w:rsidRPr="0065691A">
        <w:rPr>
          <w:rStyle w:val="eop"/>
          <w:i/>
          <w:iCs/>
          <w:noProof/>
          <w:sz w:val="22"/>
          <w:szCs w:val="22"/>
          <w:lang w:val="nl-NL"/>
        </w:rPr>
        <w:drawing>
          <wp:inline distT="0" distB="0" distL="0" distR="0" wp14:anchorId="6031734C" wp14:editId="1B11F072">
            <wp:extent cx="5250180" cy="3000103"/>
            <wp:effectExtent l="0" t="0" r="7620" b="0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 rotWithShape="1">
                    <a:blip r:embed="rId12"/>
                    <a:srcRect r="10556"/>
                    <a:stretch/>
                  </pic:blipFill>
                  <pic:spPr bwMode="auto">
                    <a:xfrm>
                      <a:off x="0" y="0"/>
                      <a:ext cx="5258464" cy="30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3AF1" w:rsidRPr="00647A5E">
        <w:rPr>
          <w:rStyle w:val="eop"/>
          <w:i/>
          <w:iCs/>
          <w:sz w:val="22"/>
          <w:szCs w:val="22"/>
          <w:lang w:val="nl-NL"/>
        </w:rPr>
        <w:br w:type="page"/>
      </w:r>
    </w:p>
    <w:p w14:paraId="4EEB3127" w14:textId="77777777" w:rsidR="00DC52DE" w:rsidRPr="00647A5E" w:rsidRDefault="00DC52DE" w:rsidP="00DC52DE">
      <w:pPr>
        <w:pStyle w:val="NoSpacing"/>
        <w:rPr>
          <w:rStyle w:val="eop"/>
          <w:i/>
          <w:iCs/>
          <w:sz w:val="22"/>
          <w:szCs w:val="22"/>
          <w:lang w:val="nl-NL"/>
        </w:rPr>
      </w:pPr>
    </w:p>
    <w:p w14:paraId="64DA8F4C" w14:textId="08C80B55" w:rsidR="00024955" w:rsidRPr="00647A5E" w:rsidRDefault="00024955" w:rsidP="008D6B3F">
      <w:pPr>
        <w:pStyle w:val="NoSpacing"/>
        <w:rPr>
          <w:i/>
          <w:iCs/>
          <w:sz w:val="22"/>
          <w:szCs w:val="22"/>
          <w:lang w:val="nl-NL"/>
        </w:rPr>
      </w:pPr>
    </w:p>
    <w:p w14:paraId="2DA06D6B" w14:textId="2D6A993C" w:rsidR="00024955" w:rsidRPr="00647A5E" w:rsidRDefault="00024955" w:rsidP="00B82D2B">
      <w:pPr>
        <w:pStyle w:val="NoSpacing"/>
        <w:rPr>
          <w:i/>
          <w:iCs/>
          <w:sz w:val="22"/>
          <w:szCs w:val="22"/>
          <w:lang w:val="nl-NL"/>
        </w:rPr>
      </w:pPr>
    </w:p>
    <w:p w14:paraId="43DB4CD1" w14:textId="3272C636" w:rsidR="00EE3AF1" w:rsidRDefault="00EE3AF1">
      <w:pPr>
        <w:rPr>
          <w:lang w:val="nl-NL"/>
        </w:rPr>
      </w:pPr>
    </w:p>
    <w:p w14:paraId="0DC4B46B" w14:textId="63C43135" w:rsidR="006A4A32" w:rsidRPr="00647A5E" w:rsidRDefault="008E2717" w:rsidP="008E2717">
      <w:pPr>
        <w:rPr>
          <w:b/>
          <w:bCs/>
          <w:i/>
          <w:iCs/>
          <w:sz w:val="32"/>
          <w:szCs w:val="32"/>
          <w:lang w:val="nl-NL"/>
        </w:rPr>
      </w:pPr>
      <w:r>
        <w:rPr>
          <w:rStyle w:val="eop"/>
          <w:b/>
          <w:bCs/>
          <w:i/>
          <w:iCs/>
          <w:sz w:val="28"/>
          <w:szCs w:val="28"/>
          <w:lang w:val="nl-NL"/>
        </w:rPr>
        <w:t>Domein en OU structuur</w:t>
      </w:r>
    </w:p>
    <w:p w14:paraId="3DB87E42" w14:textId="1C905727" w:rsidR="00A57C0B" w:rsidRPr="00647A5E" w:rsidRDefault="008E2717" w:rsidP="008E2717">
      <w:pPr>
        <w:jc w:val="center"/>
        <w:rPr>
          <w:b/>
          <w:bCs/>
          <w:i/>
          <w:iCs/>
          <w:sz w:val="32"/>
          <w:szCs w:val="32"/>
          <w:lang w:val="nl-NL"/>
        </w:rPr>
      </w:pPr>
      <w:r w:rsidRPr="00647A5E">
        <w:rPr>
          <w:b/>
          <w:bCs/>
          <w:i/>
          <w:iCs/>
          <w:noProof/>
          <w:sz w:val="32"/>
          <w:szCs w:val="32"/>
          <w:lang w:val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18830" wp14:editId="15328727">
                <wp:simplePos x="0" y="0"/>
                <wp:positionH relativeFrom="column">
                  <wp:posOffset>1779270</wp:posOffset>
                </wp:positionH>
                <wp:positionV relativeFrom="paragraph">
                  <wp:posOffset>189865</wp:posOffset>
                </wp:positionV>
                <wp:extent cx="3425190" cy="2785110"/>
                <wp:effectExtent l="19050" t="19050" r="22860" b="15240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190" cy="2785110"/>
                        </a:xfrm>
                        <a:prstGeom prst="triangle">
                          <a:avLst/>
                        </a:prstGeom>
                        <a:gradFill flip="none" rotWithShape="1">
                          <a:gsLst>
                            <a:gs pos="0">
                              <a:srgbClr val="4685AC"/>
                            </a:gs>
                            <a:gs pos="100000">
                              <a:srgbClr val="2E5770"/>
                            </a:gs>
                          </a:gsLst>
                          <a:lin ang="5400000" scaled="1"/>
                          <a:tileRect/>
                        </a:gradFill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DA41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" o:spid="_x0000_s1026" type="#_x0000_t5" style="position:absolute;margin-left:140.1pt;margin-top:14.95pt;width:269.7pt;height:21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" fillcolor="#4685ac" strokecolor="#a5a5a5 [2092]" strokeweight="3pt">
                <v:fill color2="#2e5770" rotate="t" focus="100%" type="gradient"/>
              </v:shape>
            </w:pict>
          </mc:Fallback>
        </mc:AlternateContent>
      </w:r>
    </w:p>
    <w:p w14:paraId="1E0C10A8" w14:textId="132BBFAC" w:rsidR="00A57C0B" w:rsidRPr="00647A5E" w:rsidRDefault="00A57C0B" w:rsidP="008E2717">
      <w:pPr>
        <w:jc w:val="center"/>
        <w:rPr>
          <w:b/>
          <w:bCs/>
          <w:i/>
          <w:iCs/>
          <w:sz w:val="32"/>
          <w:szCs w:val="32"/>
          <w:lang w:val="nl-NL"/>
        </w:rPr>
      </w:pPr>
    </w:p>
    <w:p w14:paraId="341A80FE" w14:textId="1D9073E4" w:rsidR="008E35AD" w:rsidRPr="00647A5E" w:rsidRDefault="008E2717" w:rsidP="00CF2B35">
      <w:pPr>
        <w:ind w:left="0"/>
        <w:rPr>
          <w:lang w:val="nl-NL"/>
        </w:rPr>
      </w:pPr>
      <w:r w:rsidRPr="00647A5E">
        <w:rPr>
          <w:b/>
          <w:bCs/>
          <w:i/>
          <w:iCs/>
          <w:noProof/>
          <w:sz w:val="32"/>
          <w:szCs w:val="32"/>
          <w:lang w:val="nl-NL"/>
        </w:rPr>
        <w:drawing>
          <wp:anchor distT="0" distB="0" distL="114300" distR="114300" simplePos="0" relativeHeight="251660288" behindDoc="0" locked="0" layoutInCell="1" allowOverlap="1" wp14:anchorId="1ADEEF29" wp14:editId="02CFBDF1">
            <wp:simplePos x="0" y="0"/>
            <wp:positionH relativeFrom="column">
              <wp:posOffset>2247900</wp:posOffset>
            </wp:positionH>
            <wp:positionV relativeFrom="paragraph">
              <wp:posOffset>80645</wp:posOffset>
            </wp:positionV>
            <wp:extent cx="2484120" cy="1874520"/>
            <wp:effectExtent l="0" t="0" r="0" b="0"/>
            <wp:wrapThrough wrapText="bothSides">
              <wp:wrapPolygon edited="0">
                <wp:start x="9773" y="2634"/>
                <wp:lineTo x="8282" y="3512"/>
                <wp:lineTo x="6129" y="5707"/>
                <wp:lineTo x="6129" y="6585"/>
                <wp:lineTo x="10270" y="10098"/>
                <wp:lineTo x="2650" y="12293"/>
                <wp:lineTo x="2650" y="13610"/>
                <wp:lineTo x="10767" y="13610"/>
                <wp:lineTo x="331" y="14488"/>
                <wp:lineTo x="331" y="16244"/>
                <wp:lineTo x="10767" y="17122"/>
                <wp:lineTo x="2650" y="17122"/>
                <wp:lineTo x="2650" y="18439"/>
                <wp:lineTo x="3810" y="19098"/>
                <wp:lineTo x="17890" y="19098"/>
                <wp:lineTo x="19215" y="17341"/>
                <wp:lineTo x="18055" y="17122"/>
                <wp:lineTo x="10767" y="17122"/>
                <wp:lineTo x="20706" y="16024"/>
                <wp:lineTo x="20706" y="14488"/>
                <wp:lineTo x="10767" y="13610"/>
                <wp:lineTo x="18718" y="13610"/>
                <wp:lineTo x="18718" y="12293"/>
                <wp:lineTo x="11429" y="10098"/>
                <wp:lineTo x="15405" y="6366"/>
                <wp:lineTo x="14577" y="5268"/>
                <wp:lineTo x="11926" y="2634"/>
                <wp:lineTo x="9773" y="2634"/>
              </wp:wrapPolygon>
            </wp:wrapThrough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2717">
        <w:rPr>
          <w:b/>
          <w:bCs/>
          <w:i/>
          <w:iCs/>
          <w:noProof/>
          <w:sz w:val="32"/>
          <w:szCs w:val="32"/>
          <w:lang w:val="nl-NL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8C0B8C" wp14:editId="49BAA9F3">
                <wp:simplePos x="0" y="0"/>
                <wp:positionH relativeFrom="column">
                  <wp:posOffset>1976755</wp:posOffset>
                </wp:positionH>
                <wp:positionV relativeFrom="paragraph">
                  <wp:posOffset>1680845</wp:posOffset>
                </wp:positionV>
                <wp:extent cx="3124200" cy="4267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2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D6053" w14:textId="759B56F0" w:rsidR="008E2717" w:rsidRPr="008E2717" w:rsidRDefault="008E2717" w:rsidP="008E2717">
                            <w:pPr>
                              <w:rPr>
                                <w:i/>
                                <w:iCs/>
                                <w:lang w:val="nl-NL"/>
                              </w:rPr>
                            </w:pPr>
                            <w:r w:rsidRPr="008E2717">
                              <w:rPr>
                                <w:i/>
                                <w:iCs/>
                                <w:lang w:val="nl-NL"/>
                              </w:rPr>
                              <w:t>www.</w:t>
                            </w:r>
                            <w:r>
                              <w:rPr>
                                <w:i/>
                                <w:iCs/>
                                <w:lang w:val="nl-NL"/>
                              </w:rPr>
                              <w:t>computing.aperture</w:t>
                            </w:r>
                            <w:r w:rsidRPr="008E2717">
                              <w:rPr>
                                <w:i/>
                                <w:iCs/>
                                <w:lang w:val="nl-NL"/>
                              </w:rPr>
                              <w:t>.com</w:t>
                            </w:r>
                            <w:r w:rsidRPr="008E2717">
                              <w:rPr>
                                <w:b/>
                                <w:bCs/>
                                <w:i/>
                                <w:iCs/>
                                <w:lang w:val="nl-NL"/>
                              </w:rPr>
                              <w:t xml:space="preserve"> </w:t>
                            </w:r>
                          </w:p>
                          <w:p w14:paraId="335F2363" w14:textId="566637C7" w:rsidR="008E2717" w:rsidRDefault="008E27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C0B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65pt;margin-top:132.35pt;width:246pt;height:33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" filled="f" stroked="f">
                <v:textbox>
                  <w:txbxContent>
                    <w:p w14:paraId="18FD6053" w14:textId="759B56F0" w:rsidR="008E2717" w:rsidRPr="008E2717" w:rsidRDefault="008E2717" w:rsidP="008E2717">
                      <w:pPr>
                        <w:rPr>
                          <w:i/>
                          <w:iCs/>
                          <w:lang w:val="nl-NL"/>
                        </w:rPr>
                      </w:pPr>
                      <w:r w:rsidRPr="008E2717">
                        <w:rPr>
                          <w:i/>
                          <w:iCs/>
                          <w:lang w:val="nl-NL"/>
                        </w:rPr>
                        <w:t>www.</w:t>
                      </w:r>
                      <w:r>
                        <w:rPr>
                          <w:i/>
                          <w:iCs/>
                          <w:lang w:val="nl-NL"/>
                        </w:rPr>
                        <w:t>computing.aperture</w:t>
                      </w:r>
                      <w:r w:rsidRPr="008E2717">
                        <w:rPr>
                          <w:i/>
                          <w:iCs/>
                          <w:lang w:val="nl-NL"/>
                        </w:rPr>
                        <w:t>.com</w:t>
                      </w:r>
                      <w:r w:rsidRPr="008E2717">
                        <w:rPr>
                          <w:b/>
                          <w:bCs/>
                          <w:i/>
                          <w:iCs/>
                          <w:lang w:val="nl-NL"/>
                        </w:rPr>
                        <w:t xml:space="preserve"> </w:t>
                      </w:r>
                    </w:p>
                    <w:p w14:paraId="335F2363" w14:textId="566637C7" w:rsidR="008E2717" w:rsidRDefault="008E2717"/>
                  </w:txbxContent>
                </v:textbox>
                <w10:wrap type="square"/>
              </v:shape>
            </w:pict>
          </mc:Fallback>
        </mc:AlternateContent>
      </w:r>
    </w:p>
    <w:sectPr w:rsidR="008E35AD" w:rsidRPr="00647A5E" w:rsidSect="00D6462A">
      <w:headerReference w:type="default" r:id="rId18"/>
      <w:footerReference w:type="default" r:id="rId19"/>
      <w:pgSz w:w="12240" w:h="15840" w:code="1"/>
      <w:pgMar w:top="1728" w:right="720" w:bottom="2736" w:left="720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75448" w14:textId="77777777" w:rsidR="00E601C9" w:rsidRDefault="00E601C9" w:rsidP="00CF31BB">
      <w:r>
        <w:separator/>
      </w:r>
    </w:p>
  </w:endnote>
  <w:endnote w:type="continuationSeparator" w:id="0">
    <w:p w14:paraId="2306FC5D" w14:textId="77777777" w:rsidR="00E601C9" w:rsidRDefault="00E601C9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7DF89A5B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39F54448" w14:textId="338A27F4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1494292" w14:textId="01B08348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428B884C" w14:textId="6BA91168" w:rsidR="003071A0" w:rsidRPr="009F4149" w:rsidRDefault="003071A0" w:rsidP="009F4149">
          <w:pPr>
            <w:pStyle w:val="Contacts"/>
          </w:pPr>
        </w:p>
      </w:tc>
    </w:tr>
    <w:tr w:rsidR="003071A0" w:rsidRPr="009F4149" w14:paraId="3A54F7C1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5469197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F4C2380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6FAB093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45738021" w14:textId="77777777" w:rsidTr="002D3842">
      <w:tc>
        <w:tcPr>
          <w:tcW w:w="3596" w:type="dxa"/>
          <w:shd w:val="clear" w:color="auto" w:fill="auto"/>
          <w:vAlign w:val="center"/>
        </w:tcPr>
        <w:p w14:paraId="68B186B8" w14:textId="10449EBB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7D8A385A" w14:textId="26A9ABB5" w:rsidR="00AE3FB7" w:rsidRPr="009F4149" w:rsidRDefault="00AE3FB7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AA0CA09" w14:textId="17C03258" w:rsidR="00AE3FB7" w:rsidRPr="009F4149" w:rsidRDefault="00AE3FB7" w:rsidP="009F4149">
          <w:pPr>
            <w:pStyle w:val="Contacts"/>
          </w:pPr>
        </w:p>
      </w:tc>
    </w:tr>
  </w:tbl>
  <w:p w14:paraId="7B07490D" w14:textId="77777777" w:rsidR="00835DE8" w:rsidRDefault="009F4149" w:rsidP="000261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CD21627" wp14:editId="02A8C48B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6784848" cy="978408"/>
              <wp:effectExtent l="0" t="0" r="16510" b="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84848" cy="978408"/>
                        <a:chOff x="922640" y="933265"/>
                        <a:chExt cx="6785581" cy="981870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923925" y="971550"/>
                          <a:ext cx="6784296" cy="9435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"/>
                      <wps:cNvSpPr>
                        <a:spLocks/>
                      </wps:cNvSpPr>
                      <wps:spPr>
                        <a:xfrm>
                          <a:off x="922640" y="933265"/>
                          <a:ext cx="6785566" cy="3809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solidFill>
                            <a:schemeClr val="tx2"/>
                          </a:solidFill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BEB7F9" id="Group 15" o:spid="_x0000_s1026" alt="&quot;&quot;" style="position:absolute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    <v:rect id="Rectangle 17" o:spid="_x0000_s1027" style="position:absolute;left:9239;top:9715;width:67843;height: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28" style="position:absolute;left:9226;top:9332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    <v:stroke miterlimit="4"/>
                <v:path arrowok="t"/>
                <v:textbox inset="3pt,3pt,3pt,3pt"/>
              </v:rect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586AB" w14:textId="77777777" w:rsidR="00E601C9" w:rsidRDefault="00E601C9" w:rsidP="00CF31BB">
      <w:r>
        <w:separator/>
      </w:r>
    </w:p>
  </w:footnote>
  <w:footnote w:type="continuationSeparator" w:id="0">
    <w:p w14:paraId="5A82186A" w14:textId="77777777" w:rsidR="00E601C9" w:rsidRDefault="00E601C9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9F30" w14:textId="3AA17138" w:rsidR="00BC1B68" w:rsidRPr="00835DE8" w:rsidRDefault="00A2256F" w:rsidP="00410E03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66469F1B" wp14:editId="39654238">
              <wp:simplePos x="0" y="0"/>
              <wp:positionH relativeFrom="column">
                <wp:posOffset>-449580</wp:posOffset>
              </wp:positionH>
              <wp:positionV relativeFrom="paragraph">
                <wp:posOffset>-471170</wp:posOffset>
              </wp:positionV>
              <wp:extent cx="7762875" cy="8797527"/>
              <wp:effectExtent l="0" t="0" r="9525" b="381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8797527"/>
                        <a:chOff x="-457201" y="1295400"/>
                        <a:chExt cx="7762875" cy="8480129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-99061" y="2727653"/>
                          <a:ext cx="7147560" cy="7047876"/>
                          <a:chOff x="-99064" y="-34597"/>
                          <a:chExt cx="7147737" cy="7047888"/>
                        </a:xfrm>
                      </wpg:grpSpPr>
                      <wpg:grpSp>
                        <wpg:cNvPr id="9" name="Group 1"/>
                        <wpg:cNvGrpSpPr>
                          <a:grpSpLocks/>
                        </wpg:cNvGrpSpPr>
                        <wpg:grpSpPr>
                          <a:xfrm>
                            <a:off x="-99064" y="-106"/>
                            <a:ext cx="7147737" cy="7013397"/>
                            <a:chOff x="-99064" y="-14736"/>
                            <a:chExt cx="7147737" cy="7013397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-1" y="-14736"/>
                              <a:ext cx="7048674" cy="7013397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-99064" y="-106"/>
                              <a:ext cx="7056295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chemeClr val="tx2">
                                  <a:alpha val="30000"/>
                                </a:schemeClr>
                              </a:solidFill>
                              <a:miter lim="400000"/>
                            </a:ln>
                          </wps:spPr>
                          <wps:txbx>
                            <w:txbxContent>
                              <w:p w14:paraId="2CAB0827" w14:textId="5EA7CC33" w:rsidR="00385EFC" w:rsidRDefault="00385EFC" w:rsidP="00385EFC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-99064" y="-34597"/>
                            <a:ext cx="7147737" cy="8083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2700">
                            <a:solidFill>
                              <a:schemeClr val="tx2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5" name="Rectangle 5"/>
                      <wps:cNvSpPr/>
                      <wps:spPr>
                        <a:xfrm>
                          <a:off x="-457201" y="1295400"/>
                          <a:ext cx="7762875" cy="119068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84D63"/>
                            </a:gs>
                            <a:gs pos="100000">
                              <a:srgbClr val="3A6E8E"/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F2D1A" w14:textId="6E30C59A" w:rsidR="00385EFC" w:rsidRDefault="00385EFC" w:rsidP="00385EFC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ound Same Side Corner Rectangle 14"/>
                      <wps:cNvSpPr/>
                      <wps:spPr>
                        <a:xfrm rot="10800000">
                          <a:off x="276225" y="1295400"/>
                          <a:ext cx="885819" cy="857227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469F1B" id="Group 13" o:spid="_x0000_s1027" alt="&quot;&quot;" style="position:absolute;left:0;text-align:left;margin-left:-35.4pt;margin-top:-37.1pt;width:611.25pt;height:692.7pt;z-index:-251650560;mso-width-relative:margin;mso-height-relative:margin" coordorigin="-4572,12954" coordsize="77628,84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">
              <v:group id="Group 2" o:spid="_x0000_s1028" style="position:absolute;left:-990;top:27276;width:71474;height:70479" coordorigin="-990,-345" coordsize="71477,7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9" style="position:absolute;left:-990;top:-1;width:71476;height:70133" coordorigin="-990,-147" coordsize="71477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" o:spid="_x0000_s1030" style="position:absolute;top:-147;width:70486;height:70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    <v:fill opacity="13107f"/>
                    <v:stroke miterlimit="4"/>
                    <v:textbox inset="3pt,3pt,3pt,3pt"/>
                  </v:rect>
                  <v:rect id="Rectangle" o:spid="_x0000_s1031" style="position:absolute;left:-990;top:-1;width:70562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    <v:stroke opacity="19789f" miterlimit="4"/>
                    <v:path arrowok="t"/>
                    <v:textbox inset="3pt,3pt,3pt,3pt">
                      <w:txbxContent>
                        <w:p w14:paraId="2CAB0827" w14:textId="5EA7CC33" w:rsidR="00385EFC" w:rsidRDefault="00385EFC" w:rsidP="00385EFC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" o:spid="_x0000_s1032" style="position:absolute;left:-990;top:-345;width:7147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    <v:stroke miterlimit="4"/>
                  <v:path arrowok="t"/>
                  <v:textbox inset="3pt,3pt,3pt,3pt"/>
                </v:rect>
              </v:group>
              <v:rect id="Rectangle 5" o:spid="_x0000_s1033" style="position:absolute;left:-4572;top:12954;width:77628;height:1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" fillcolor="#284d63" stroked="f" strokeweight="1pt">
                <v:fill color2="#3a6e8e" rotate="t" angle="90" focus="100%" type="gradient"/>
                <v:textbox>
                  <w:txbxContent>
                    <w:p w14:paraId="2CDF2D1A" w14:textId="6E30C59A" w:rsidR="00385EFC" w:rsidRDefault="00385EFC" w:rsidP="00385EFC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 id="Round Same Side Corner Rectangle 14" o:spid="_x0000_s1034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    <v:path arrowok="t" o:connecttype="custom" o:connectlocs="142874,0;742945,0;885819,142874;885819,857227;885819,857227;0,857227;0,857227;0,142874;142874,0" o:connectangles="0,0,0,0,0,0,0,0,0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7968" behindDoc="0" locked="0" layoutInCell="1" allowOverlap="1" wp14:anchorId="34CFB179" wp14:editId="29FE5F00">
          <wp:simplePos x="0" y="0"/>
          <wp:positionH relativeFrom="margin">
            <wp:posOffset>306070</wp:posOffset>
          </wp:positionH>
          <wp:positionV relativeFrom="paragraph">
            <wp:posOffset>-276225</wp:posOffset>
          </wp:positionV>
          <wp:extent cx="838200" cy="561975"/>
          <wp:effectExtent l="0" t="0" r="0" b="9525"/>
          <wp:wrapThrough wrapText="bothSides">
            <wp:wrapPolygon edited="0">
              <wp:start x="6873" y="0"/>
              <wp:lineTo x="4418" y="4393"/>
              <wp:lineTo x="2455" y="9519"/>
              <wp:lineTo x="2455" y="13912"/>
              <wp:lineTo x="7364" y="21234"/>
              <wp:lineTo x="8345" y="21234"/>
              <wp:lineTo x="12764" y="21234"/>
              <wp:lineTo x="14236" y="21234"/>
              <wp:lineTo x="18164" y="14644"/>
              <wp:lineTo x="18655" y="10251"/>
              <wp:lineTo x="15218" y="2197"/>
              <wp:lineTo x="13255" y="0"/>
              <wp:lineTo x="6873" y="0"/>
            </wp:wrapPolygon>
          </wp:wrapThrough>
          <wp:docPr id="7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prstClr val="black"/>
                      <a:schemeClr val="accent5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985" b="34499"/>
                  <a:stretch/>
                </pic:blipFill>
                <pic:spPr bwMode="auto">
                  <a:xfrm>
                    <a:off x="0" y="0"/>
                    <a:ext cx="8382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EFC">
      <w:rPr>
        <w:noProof/>
      </w:rPr>
      <w:drawing>
        <wp:anchor distT="0" distB="0" distL="114300" distR="114300" simplePos="0" relativeHeight="251670016" behindDoc="0" locked="0" layoutInCell="1" allowOverlap="1" wp14:anchorId="2408C6CA" wp14:editId="5F90899B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3467100" cy="1061720"/>
          <wp:effectExtent l="0" t="0" r="0" b="0"/>
          <wp:wrapThrough wrapText="bothSides">
            <wp:wrapPolygon edited="0">
              <wp:start x="2374" y="1938"/>
              <wp:lineTo x="1662" y="3876"/>
              <wp:lineTo x="593" y="7364"/>
              <wp:lineTo x="593" y="10077"/>
              <wp:lineTo x="712" y="15115"/>
              <wp:lineTo x="831" y="15890"/>
              <wp:lineTo x="2136" y="18990"/>
              <wp:lineTo x="2374" y="19766"/>
              <wp:lineTo x="4154" y="19766"/>
              <wp:lineTo x="20057" y="18215"/>
              <wp:lineTo x="20295" y="15115"/>
              <wp:lineTo x="20888" y="11239"/>
              <wp:lineTo x="21007" y="8139"/>
              <wp:lineTo x="18158" y="6976"/>
              <wp:lineTo x="4154" y="1938"/>
              <wp:lineTo x="2374" y="1938"/>
            </wp:wrapPolygon>
          </wp:wrapThrough>
          <wp:docPr id="8" name="Picture 8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67100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E8D"/>
    <w:multiLevelType w:val="multilevel"/>
    <w:tmpl w:val="B97EAF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AE40501"/>
    <w:multiLevelType w:val="multilevel"/>
    <w:tmpl w:val="58AADB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EA63599"/>
    <w:multiLevelType w:val="multilevel"/>
    <w:tmpl w:val="F41A3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8F1ACE"/>
    <w:multiLevelType w:val="multilevel"/>
    <w:tmpl w:val="EB5A82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F973F82"/>
    <w:multiLevelType w:val="multilevel"/>
    <w:tmpl w:val="536E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8960A5"/>
    <w:multiLevelType w:val="hybridMultilevel"/>
    <w:tmpl w:val="CDCA54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40F1F"/>
    <w:multiLevelType w:val="multilevel"/>
    <w:tmpl w:val="BAF60E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AA44A65"/>
    <w:multiLevelType w:val="multilevel"/>
    <w:tmpl w:val="7FB8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B74B67"/>
    <w:multiLevelType w:val="multilevel"/>
    <w:tmpl w:val="E4CC0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5992A88"/>
    <w:multiLevelType w:val="multilevel"/>
    <w:tmpl w:val="BB30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1418A"/>
    <w:multiLevelType w:val="multilevel"/>
    <w:tmpl w:val="FD84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3F0C80"/>
    <w:multiLevelType w:val="multilevel"/>
    <w:tmpl w:val="8F5AD1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E8014B6"/>
    <w:multiLevelType w:val="multilevel"/>
    <w:tmpl w:val="A08224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2F47E27"/>
    <w:multiLevelType w:val="hybridMultilevel"/>
    <w:tmpl w:val="F7562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C64A68"/>
    <w:multiLevelType w:val="multilevel"/>
    <w:tmpl w:val="8550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6D2C34"/>
    <w:multiLevelType w:val="multilevel"/>
    <w:tmpl w:val="0FAC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8368DC"/>
    <w:multiLevelType w:val="hybridMultilevel"/>
    <w:tmpl w:val="0FCEB3B6"/>
    <w:lvl w:ilvl="0" w:tplc="BB36C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220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16DA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5A2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5E9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E07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B86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122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5A1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8F407B4"/>
    <w:multiLevelType w:val="multilevel"/>
    <w:tmpl w:val="4DB81A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A9E6319"/>
    <w:multiLevelType w:val="multilevel"/>
    <w:tmpl w:val="2748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AE0A87"/>
    <w:multiLevelType w:val="multilevel"/>
    <w:tmpl w:val="0692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9648B0"/>
    <w:multiLevelType w:val="hybridMultilevel"/>
    <w:tmpl w:val="AEE06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C56116"/>
    <w:multiLevelType w:val="multilevel"/>
    <w:tmpl w:val="B2FC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B83948"/>
    <w:multiLevelType w:val="multilevel"/>
    <w:tmpl w:val="855489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B651B5"/>
    <w:multiLevelType w:val="multilevel"/>
    <w:tmpl w:val="BE88E6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40C0B47"/>
    <w:multiLevelType w:val="multilevel"/>
    <w:tmpl w:val="CD5AA6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5C70D03"/>
    <w:multiLevelType w:val="multilevel"/>
    <w:tmpl w:val="9806BD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67621E5"/>
    <w:multiLevelType w:val="multilevel"/>
    <w:tmpl w:val="EC04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B320D6"/>
    <w:multiLevelType w:val="multilevel"/>
    <w:tmpl w:val="EDBA9B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9BE25E1"/>
    <w:multiLevelType w:val="multilevel"/>
    <w:tmpl w:val="C158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D31940"/>
    <w:multiLevelType w:val="multilevel"/>
    <w:tmpl w:val="B930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BED6EFD"/>
    <w:multiLevelType w:val="multilevel"/>
    <w:tmpl w:val="4C96A2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5C003999"/>
    <w:multiLevelType w:val="hybridMultilevel"/>
    <w:tmpl w:val="AAC83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292E95"/>
    <w:multiLevelType w:val="multilevel"/>
    <w:tmpl w:val="86C4A6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5DF01050"/>
    <w:multiLevelType w:val="multilevel"/>
    <w:tmpl w:val="1BA03E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61C63F6B"/>
    <w:multiLevelType w:val="multilevel"/>
    <w:tmpl w:val="6354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22F5E70"/>
    <w:multiLevelType w:val="multilevel"/>
    <w:tmpl w:val="71A89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DE39C1"/>
    <w:multiLevelType w:val="multilevel"/>
    <w:tmpl w:val="9DD4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7F540C"/>
    <w:multiLevelType w:val="multilevel"/>
    <w:tmpl w:val="200244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67835685"/>
    <w:multiLevelType w:val="multilevel"/>
    <w:tmpl w:val="C346D8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698674BA"/>
    <w:multiLevelType w:val="multilevel"/>
    <w:tmpl w:val="850246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6FFB4DFD"/>
    <w:multiLevelType w:val="multilevel"/>
    <w:tmpl w:val="773C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09A0DF7"/>
    <w:multiLevelType w:val="multilevel"/>
    <w:tmpl w:val="D696C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7"/>
  </w:num>
  <w:num w:numId="3">
    <w:abstractNumId w:val="35"/>
  </w:num>
  <w:num w:numId="4">
    <w:abstractNumId w:val="32"/>
  </w:num>
  <w:num w:numId="5">
    <w:abstractNumId w:val="2"/>
  </w:num>
  <w:num w:numId="6">
    <w:abstractNumId w:val="39"/>
  </w:num>
  <w:num w:numId="7">
    <w:abstractNumId w:val="34"/>
  </w:num>
  <w:num w:numId="8">
    <w:abstractNumId w:val="41"/>
  </w:num>
  <w:num w:numId="9">
    <w:abstractNumId w:val="22"/>
  </w:num>
  <w:num w:numId="10">
    <w:abstractNumId w:val="27"/>
  </w:num>
  <w:num w:numId="11">
    <w:abstractNumId w:val="15"/>
  </w:num>
  <w:num w:numId="12">
    <w:abstractNumId w:val="33"/>
  </w:num>
  <w:num w:numId="13">
    <w:abstractNumId w:val="29"/>
  </w:num>
  <w:num w:numId="14">
    <w:abstractNumId w:val="38"/>
  </w:num>
  <w:num w:numId="15">
    <w:abstractNumId w:val="36"/>
  </w:num>
  <w:num w:numId="16">
    <w:abstractNumId w:val="30"/>
  </w:num>
  <w:num w:numId="17">
    <w:abstractNumId w:val="19"/>
  </w:num>
  <w:num w:numId="18">
    <w:abstractNumId w:val="11"/>
  </w:num>
  <w:num w:numId="19">
    <w:abstractNumId w:val="18"/>
  </w:num>
  <w:num w:numId="20">
    <w:abstractNumId w:val="24"/>
  </w:num>
  <w:num w:numId="21">
    <w:abstractNumId w:val="4"/>
  </w:num>
  <w:num w:numId="22">
    <w:abstractNumId w:val="6"/>
  </w:num>
  <w:num w:numId="23">
    <w:abstractNumId w:val="40"/>
  </w:num>
  <w:num w:numId="24">
    <w:abstractNumId w:val="12"/>
  </w:num>
  <w:num w:numId="25">
    <w:abstractNumId w:val="21"/>
  </w:num>
  <w:num w:numId="26">
    <w:abstractNumId w:val="1"/>
  </w:num>
  <w:num w:numId="27">
    <w:abstractNumId w:val="9"/>
  </w:num>
  <w:num w:numId="28">
    <w:abstractNumId w:val="8"/>
  </w:num>
  <w:num w:numId="29">
    <w:abstractNumId w:val="10"/>
  </w:num>
  <w:num w:numId="30">
    <w:abstractNumId w:val="25"/>
  </w:num>
  <w:num w:numId="31">
    <w:abstractNumId w:val="7"/>
  </w:num>
  <w:num w:numId="32">
    <w:abstractNumId w:val="3"/>
  </w:num>
  <w:num w:numId="33">
    <w:abstractNumId w:val="26"/>
  </w:num>
  <w:num w:numId="34">
    <w:abstractNumId w:val="37"/>
  </w:num>
  <w:num w:numId="35">
    <w:abstractNumId w:val="14"/>
  </w:num>
  <w:num w:numId="36">
    <w:abstractNumId w:val="0"/>
  </w:num>
  <w:num w:numId="37">
    <w:abstractNumId w:val="20"/>
  </w:num>
  <w:num w:numId="38">
    <w:abstractNumId w:val="23"/>
  </w:num>
  <w:num w:numId="39">
    <w:abstractNumId w:val="31"/>
  </w:num>
  <w:num w:numId="40">
    <w:abstractNumId w:val="13"/>
  </w:num>
  <w:num w:numId="41">
    <w:abstractNumId w:val="5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C"/>
    <w:rsid w:val="00024955"/>
    <w:rsid w:val="00026175"/>
    <w:rsid w:val="0005135F"/>
    <w:rsid w:val="00061916"/>
    <w:rsid w:val="000C75BF"/>
    <w:rsid w:val="000F73A3"/>
    <w:rsid w:val="001034AB"/>
    <w:rsid w:val="00110721"/>
    <w:rsid w:val="00110BD5"/>
    <w:rsid w:val="001257F0"/>
    <w:rsid w:val="0016108E"/>
    <w:rsid w:val="001A199E"/>
    <w:rsid w:val="001B740C"/>
    <w:rsid w:val="001C42C8"/>
    <w:rsid w:val="00212AB3"/>
    <w:rsid w:val="002279C6"/>
    <w:rsid w:val="00246BBD"/>
    <w:rsid w:val="0025130C"/>
    <w:rsid w:val="00256391"/>
    <w:rsid w:val="002633EB"/>
    <w:rsid w:val="00265218"/>
    <w:rsid w:val="00272305"/>
    <w:rsid w:val="002C6ABD"/>
    <w:rsid w:val="002D3842"/>
    <w:rsid w:val="002D49C4"/>
    <w:rsid w:val="003028FF"/>
    <w:rsid w:val="003071A0"/>
    <w:rsid w:val="00337C0F"/>
    <w:rsid w:val="0035052D"/>
    <w:rsid w:val="00366F6D"/>
    <w:rsid w:val="00385EFC"/>
    <w:rsid w:val="003E0129"/>
    <w:rsid w:val="003F50EB"/>
    <w:rsid w:val="003F693D"/>
    <w:rsid w:val="00410E03"/>
    <w:rsid w:val="00435E8C"/>
    <w:rsid w:val="00442DDE"/>
    <w:rsid w:val="004456B5"/>
    <w:rsid w:val="00463B35"/>
    <w:rsid w:val="00482917"/>
    <w:rsid w:val="004C2F50"/>
    <w:rsid w:val="004F7AF9"/>
    <w:rsid w:val="00524D35"/>
    <w:rsid w:val="00542A22"/>
    <w:rsid w:val="0057141E"/>
    <w:rsid w:val="005773E8"/>
    <w:rsid w:val="005A6806"/>
    <w:rsid w:val="005D124E"/>
    <w:rsid w:val="00606D38"/>
    <w:rsid w:val="0061146D"/>
    <w:rsid w:val="00643F5A"/>
    <w:rsid w:val="00647A5E"/>
    <w:rsid w:val="0065691A"/>
    <w:rsid w:val="00684557"/>
    <w:rsid w:val="006A4A32"/>
    <w:rsid w:val="006A7299"/>
    <w:rsid w:val="006C7D64"/>
    <w:rsid w:val="006D43A7"/>
    <w:rsid w:val="006E07A2"/>
    <w:rsid w:val="0071089C"/>
    <w:rsid w:val="00773478"/>
    <w:rsid w:val="007B52D2"/>
    <w:rsid w:val="007C1F7D"/>
    <w:rsid w:val="007D4902"/>
    <w:rsid w:val="007F1267"/>
    <w:rsid w:val="007F34EC"/>
    <w:rsid w:val="00835DE8"/>
    <w:rsid w:val="00843E86"/>
    <w:rsid w:val="00855A63"/>
    <w:rsid w:val="008C5804"/>
    <w:rsid w:val="008D3EE1"/>
    <w:rsid w:val="008D6B3F"/>
    <w:rsid w:val="008E2717"/>
    <w:rsid w:val="008E35AD"/>
    <w:rsid w:val="008F3ED2"/>
    <w:rsid w:val="00915359"/>
    <w:rsid w:val="00926193"/>
    <w:rsid w:val="00983455"/>
    <w:rsid w:val="009B03BA"/>
    <w:rsid w:val="009C242C"/>
    <w:rsid w:val="009E2427"/>
    <w:rsid w:val="009E6AC6"/>
    <w:rsid w:val="009F4149"/>
    <w:rsid w:val="00A02846"/>
    <w:rsid w:val="00A2256F"/>
    <w:rsid w:val="00A254D8"/>
    <w:rsid w:val="00A3321A"/>
    <w:rsid w:val="00A57C0B"/>
    <w:rsid w:val="00A71237"/>
    <w:rsid w:val="00A73AE1"/>
    <w:rsid w:val="00AB2833"/>
    <w:rsid w:val="00AC580B"/>
    <w:rsid w:val="00AC7198"/>
    <w:rsid w:val="00AE3FB7"/>
    <w:rsid w:val="00AF342D"/>
    <w:rsid w:val="00B0233E"/>
    <w:rsid w:val="00B122BA"/>
    <w:rsid w:val="00B82D2B"/>
    <w:rsid w:val="00BC1B68"/>
    <w:rsid w:val="00BE0554"/>
    <w:rsid w:val="00BF5A49"/>
    <w:rsid w:val="00C50E6D"/>
    <w:rsid w:val="00C520D9"/>
    <w:rsid w:val="00C84BD5"/>
    <w:rsid w:val="00CC6695"/>
    <w:rsid w:val="00CF12E4"/>
    <w:rsid w:val="00CF2B35"/>
    <w:rsid w:val="00CF31BB"/>
    <w:rsid w:val="00D4436A"/>
    <w:rsid w:val="00D5716D"/>
    <w:rsid w:val="00D63443"/>
    <w:rsid w:val="00D6462A"/>
    <w:rsid w:val="00D832D3"/>
    <w:rsid w:val="00D939AE"/>
    <w:rsid w:val="00DB5CAA"/>
    <w:rsid w:val="00DC52DE"/>
    <w:rsid w:val="00DE3C23"/>
    <w:rsid w:val="00E141F4"/>
    <w:rsid w:val="00E301A2"/>
    <w:rsid w:val="00E53AFF"/>
    <w:rsid w:val="00E601C9"/>
    <w:rsid w:val="00E61D15"/>
    <w:rsid w:val="00E91F30"/>
    <w:rsid w:val="00EC11FC"/>
    <w:rsid w:val="00EE3AF1"/>
    <w:rsid w:val="00EF6DBC"/>
    <w:rsid w:val="00EF7890"/>
    <w:rsid w:val="00F02022"/>
    <w:rsid w:val="00F27B67"/>
    <w:rsid w:val="00F73887"/>
    <w:rsid w:val="00FB13AA"/>
    <w:rsid w:val="00FC0271"/>
    <w:rsid w:val="00FC65DE"/>
    <w:rsid w:val="00FD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08F7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Franklin Gothic Book" w:hAnsiTheme="minorHAnsi" w:cs="Times New Roman"/>
        <w:sz w:val="24"/>
        <w:szCs w:val="24"/>
        <w:lang w:val="en-US" w:eastAsia="en-US" w:bidi="ar-SA"/>
      </w:rPr>
    </w:rPrDefault>
    <w:pPrDefault>
      <w:pPr>
        <w:spacing w:after="240"/>
        <w:ind w:left="360" w:righ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E86"/>
    <w:rPr>
      <w:rFonts w:ascii="Verdana Pro" w:hAnsi="Verdana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175"/>
    <w:pPr>
      <w:keepNext/>
      <w:keepLines/>
      <w:pBdr>
        <w:bottom w:val="single" w:sz="8" w:space="1" w:color="1F497D" w:themeColor="text2"/>
      </w:pBdr>
      <w:spacing w:before="480" w:after="200"/>
      <w:outlineLvl w:val="0"/>
    </w:pPr>
    <w:rPr>
      <w:rFonts w:eastAsiaTheme="majorEastAsia" w:cstheme="majorBidi"/>
      <w:b/>
      <w:color w:val="1F497D" w:themeColor="text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1146D"/>
    <w:pPr>
      <w:tabs>
        <w:tab w:val="center" w:pos="4680"/>
        <w:tab w:val="right" w:pos="9360"/>
      </w:tabs>
      <w:spacing w:after="0"/>
      <w:ind w:left="0" w:right="0"/>
    </w:pPr>
  </w:style>
  <w:style w:type="character" w:customStyle="1" w:styleId="HeaderChar">
    <w:name w:val="Header Char"/>
    <w:basedOn w:val="DefaultParagraphFont"/>
    <w:link w:val="Header"/>
    <w:uiPriority w:val="99"/>
    <w:rsid w:val="0061146D"/>
  </w:style>
  <w:style w:type="paragraph" w:styleId="Footer">
    <w:name w:val="footer"/>
    <w:basedOn w:val="Normal"/>
    <w:link w:val="FooterChar"/>
    <w:uiPriority w:val="99"/>
    <w:rsid w:val="00BE0554"/>
    <w:pPr>
      <w:spacing w:after="120"/>
    </w:pPr>
  </w:style>
  <w:style w:type="character" w:customStyle="1" w:styleId="FooterChar">
    <w:name w:val="Footer Char"/>
    <w:basedOn w:val="DefaultParagraphFont"/>
    <w:link w:val="Footer"/>
    <w:uiPriority w:val="99"/>
    <w:rsid w:val="00BE0554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43E86"/>
    <w:pPr>
      <w:spacing w:after="0"/>
      <w:contextualSpacing/>
      <w:jc w:val="center"/>
    </w:pPr>
    <w:rPr>
      <w:rFonts w:eastAsia="Times New Roman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uiPriority w:val="10"/>
    <w:rsid w:val="00843E86"/>
    <w:rPr>
      <w:rFonts w:ascii="Verdana Pro" w:eastAsia="Times New Roman" w:hAnsi="Verdana Pro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11"/>
    <w:qFormat/>
    <w:rsid w:val="003F50EB"/>
    <w:pPr>
      <w:spacing w:after="100"/>
      <w:ind w:left="0" w:right="0"/>
      <w:jc w:val="center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lueBoldText">
    <w:name w:val="Blue Bold Text"/>
    <w:basedOn w:val="Normal"/>
    <w:uiPriority w:val="11"/>
    <w:qFormat/>
    <w:rsid w:val="00410E03"/>
    <w:pPr>
      <w:spacing w:after="0"/>
    </w:pPr>
    <w:rPr>
      <w:b/>
      <w:bCs/>
      <w:color w:val="1F497D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026175"/>
    <w:rPr>
      <w:rFonts w:eastAsiaTheme="majorEastAsia" w:cstheme="majorBidi"/>
      <w:b/>
      <w:color w:val="1F497D" w:themeColor="text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  <w:style w:type="paragraph" w:customStyle="1" w:styleId="BlueText">
    <w:name w:val="Blue Text"/>
    <w:basedOn w:val="Normal"/>
    <w:next w:val="Normal"/>
    <w:uiPriority w:val="11"/>
    <w:qFormat/>
    <w:rsid w:val="006E07A2"/>
    <w:pPr>
      <w:spacing w:after="360"/>
    </w:pPr>
    <w:rPr>
      <w:i/>
      <w:color w:val="1F497D" w:themeColor="text2"/>
      <w:sz w:val="22"/>
    </w:rPr>
  </w:style>
  <w:style w:type="character" w:styleId="Emphasis">
    <w:name w:val="Emphasis"/>
    <w:basedOn w:val="DefaultParagraphFont"/>
    <w:uiPriority w:val="20"/>
    <w:qFormat/>
    <w:rsid w:val="002279C6"/>
    <w:rPr>
      <w:b/>
      <w:i w:val="0"/>
      <w:iCs/>
      <w:color w:val="1F497D" w:themeColor="text2"/>
    </w:rPr>
  </w:style>
  <w:style w:type="paragraph" w:styleId="NoSpacing">
    <w:name w:val="No Spacing"/>
    <w:uiPriority w:val="11"/>
    <w:qFormat/>
    <w:rsid w:val="00843E86"/>
    <w:pPr>
      <w:spacing w:after="0"/>
    </w:pPr>
    <w:rPr>
      <w:rFonts w:ascii="Verdana Pro" w:hAnsi="Verdana Pro"/>
    </w:rPr>
  </w:style>
  <w:style w:type="paragraph" w:customStyle="1" w:styleId="paragraph">
    <w:name w:val="paragraph"/>
    <w:basedOn w:val="Normal"/>
    <w:rsid w:val="00CC6695"/>
    <w:pPr>
      <w:spacing w:before="100" w:beforeAutospacing="1" w:after="100" w:afterAutospacing="1"/>
      <w:ind w:left="0" w:right="0"/>
    </w:pPr>
    <w:rPr>
      <w:rFonts w:ascii="Times New Roman" w:eastAsia="Times New Roman" w:hAnsi="Times New Roman"/>
    </w:rPr>
  </w:style>
  <w:style w:type="character" w:customStyle="1" w:styleId="normaltextrun">
    <w:name w:val="normaltextrun"/>
    <w:basedOn w:val="DefaultParagraphFont"/>
    <w:rsid w:val="00CC6695"/>
  </w:style>
  <w:style w:type="character" w:customStyle="1" w:styleId="eop">
    <w:name w:val="eop"/>
    <w:basedOn w:val="DefaultParagraphFont"/>
    <w:rsid w:val="00CC6695"/>
  </w:style>
  <w:style w:type="paragraph" w:styleId="ListParagraph">
    <w:name w:val="List Paragraph"/>
    <w:basedOn w:val="Normal"/>
    <w:uiPriority w:val="34"/>
    <w:qFormat/>
    <w:rsid w:val="008E2717"/>
    <w:pPr>
      <w:spacing w:after="0"/>
      <w:ind w:left="720" w:right="0"/>
      <w:contextualSpacing/>
    </w:pPr>
    <w:rPr>
      <w:rFonts w:ascii="Times New Roman" w:eastAsia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8E2717"/>
    <w:rPr>
      <w:color w:val="0096D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7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7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diagramData" Target="diagrams/data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microsoft.com/office/2007/relationships/diagramDrawing" Target="diagrams/drawing1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diagramQuickStyle" Target="diagrams/quickStyle1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Layout" Target="diagrams/layout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\AppData\Roaming\Microsoft\Templates\Phone%20script%20small%20business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FC501B-7F34-421F-B28D-CF93C0BBFBBF}" type="doc">
      <dgm:prSet loTypeId="urn:microsoft.com/office/officeart/2008/layout/HalfCircleOrganizationChart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A4A22FE-15B7-432F-9213-E1323F754386}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ExtraAdmin</a:t>
          </a:r>
        </a:p>
      </dgm:t>
    </dgm:pt>
    <dgm:pt modelId="{BA2B4815-6E99-44F7-942C-325E130049E8}" type="parTrans" cxnId="{D36A79AF-2A9A-40F4-AD0C-6311082777B4}">
      <dgm:prSet/>
      <dgm:spPr/>
      <dgm:t>
        <a:bodyPr/>
        <a:lstStyle/>
        <a:p>
          <a:endParaRPr lang="en-US"/>
        </a:p>
      </dgm:t>
    </dgm:pt>
    <dgm:pt modelId="{D2AF11B5-DCD3-4DE9-A339-3D07D0CC2EAD}" type="sibTrans" cxnId="{D36A79AF-2A9A-40F4-AD0C-6311082777B4}">
      <dgm:prSet/>
      <dgm:spPr/>
      <dgm:t>
        <a:bodyPr/>
        <a:lstStyle/>
        <a:p>
          <a:endParaRPr lang="en-US"/>
        </a:p>
      </dgm:t>
    </dgm:pt>
    <dgm:pt modelId="{F89A23EF-3A9E-4F60-A441-EB3F5DA23B01}" type="asst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Gebruiker2</a:t>
          </a:r>
        </a:p>
      </dgm:t>
    </dgm:pt>
    <dgm:pt modelId="{5A32971D-0CB4-452D-877B-B152D07005C2}" type="parTrans" cxnId="{5E2E50D9-C0C8-4DA7-84B2-10364B96941F}">
      <dgm:prSet/>
      <dgm:spPr/>
      <dgm:t>
        <a:bodyPr/>
        <a:lstStyle/>
        <a:p>
          <a:endParaRPr lang="en-US" sz="1200" b="1" i="1">
            <a:latin typeface="Verdana Pro" panose="020B0604030504040204" pitchFamily="34" charset="0"/>
          </a:endParaRPr>
        </a:p>
      </dgm:t>
    </dgm:pt>
    <dgm:pt modelId="{057E4FB7-7470-45A4-8516-177FA6E07A46}" type="sibTrans" cxnId="{5E2E50D9-C0C8-4DA7-84B2-10364B96941F}">
      <dgm:prSet/>
      <dgm:spPr/>
      <dgm:t>
        <a:bodyPr/>
        <a:lstStyle/>
        <a:p>
          <a:endParaRPr lang="en-US"/>
        </a:p>
      </dgm:t>
    </dgm:pt>
    <dgm:pt modelId="{9FD864E8-828B-440D-A10A-5E211DD6D9F8}" type="asst">
      <dgm:prSet phldrT="[Text]" custT="1"/>
      <dgm:spPr/>
      <dgm:t>
        <a:bodyPr/>
        <a:lstStyle/>
        <a:p>
          <a:r>
            <a:rPr lang="en-US" sz="1200" b="1" i="1">
              <a:latin typeface="Verdana Pro" panose="020B0604030504040204" pitchFamily="34" charset="0"/>
            </a:rPr>
            <a:t>Gebruiker1</a:t>
          </a:r>
        </a:p>
      </dgm:t>
    </dgm:pt>
    <dgm:pt modelId="{26484C33-D564-4A06-B01A-71CE7201E05D}" type="parTrans" cxnId="{B1F12190-53D4-4CBE-B848-AE7D82BDC681}">
      <dgm:prSet/>
      <dgm:spPr/>
      <dgm:t>
        <a:bodyPr/>
        <a:lstStyle/>
        <a:p>
          <a:endParaRPr lang="en-US" sz="1200" b="1" i="1">
            <a:latin typeface="Verdana Pro" panose="020B0604030504040204" pitchFamily="34" charset="0"/>
          </a:endParaRPr>
        </a:p>
      </dgm:t>
    </dgm:pt>
    <dgm:pt modelId="{52CF4E73-B41E-4D20-9F5F-B6CC413F1B1E}" type="sibTrans" cxnId="{B1F12190-53D4-4CBE-B848-AE7D82BDC681}">
      <dgm:prSet/>
      <dgm:spPr/>
      <dgm:t>
        <a:bodyPr/>
        <a:lstStyle/>
        <a:p>
          <a:endParaRPr lang="en-US"/>
        </a:p>
      </dgm:t>
    </dgm:pt>
    <dgm:pt modelId="{09EF835D-379A-4D32-9EE0-7ED0C7D3CFC7}" type="pres">
      <dgm:prSet presAssocID="{49FC501B-7F34-421F-B28D-CF93C0BBFBBF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198FE6F-A21D-4A5A-8C76-45416EAB8335}" type="pres">
      <dgm:prSet presAssocID="{7A4A22FE-15B7-432F-9213-E1323F754386}" presName="hierRoot1" presStyleCnt="0">
        <dgm:presLayoutVars>
          <dgm:hierBranch val="init"/>
        </dgm:presLayoutVars>
      </dgm:prSet>
      <dgm:spPr/>
    </dgm:pt>
    <dgm:pt modelId="{5D6F6BDE-2E93-4004-8B15-FCF0B2F279F1}" type="pres">
      <dgm:prSet presAssocID="{7A4A22FE-15B7-432F-9213-E1323F754386}" presName="rootComposite1" presStyleCnt="0"/>
      <dgm:spPr/>
    </dgm:pt>
    <dgm:pt modelId="{3E9D9819-2830-4B81-8939-2282275F3094}" type="pres">
      <dgm:prSet presAssocID="{7A4A22FE-15B7-432F-9213-E1323F754386}" presName="rootText1" presStyleLbl="alignAcc1" presStyleIdx="0" presStyleCnt="0">
        <dgm:presLayoutVars>
          <dgm:chPref val="3"/>
        </dgm:presLayoutVars>
      </dgm:prSet>
      <dgm:spPr/>
    </dgm:pt>
    <dgm:pt modelId="{133C9B75-F100-43F8-843F-E8B97B4FE64B}" type="pres">
      <dgm:prSet presAssocID="{7A4A22FE-15B7-432F-9213-E1323F754386}" presName="topArc1" presStyleLbl="parChTrans1D1" presStyleIdx="0" presStyleCnt="6"/>
      <dgm:spPr/>
    </dgm:pt>
    <dgm:pt modelId="{780E36F4-40AE-4179-99C0-CB55D26548AF}" type="pres">
      <dgm:prSet presAssocID="{7A4A22FE-15B7-432F-9213-E1323F754386}" presName="bottomArc1" presStyleLbl="parChTrans1D1" presStyleIdx="1" presStyleCnt="6"/>
      <dgm:spPr/>
    </dgm:pt>
    <dgm:pt modelId="{2A2859C3-72E8-4EF5-9405-CD9742B19B1A}" type="pres">
      <dgm:prSet presAssocID="{7A4A22FE-15B7-432F-9213-E1323F754386}" presName="topConnNode1" presStyleLbl="node1" presStyleIdx="0" presStyleCnt="0"/>
      <dgm:spPr/>
    </dgm:pt>
    <dgm:pt modelId="{E84ABDF7-A74A-4E61-B59A-C928FB42C45A}" type="pres">
      <dgm:prSet presAssocID="{7A4A22FE-15B7-432F-9213-E1323F754386}" presName="hierChild2" presStyleCnt="0"/>
      <dgm:spPr/>
    </dgm:pt>
    <dgm:pt modelId="{41C24B1C-4FAD-42B7-98B5-4B5A25547093}" type="pres">
      <dgm:prSet presAssocID="{7A4A22FE-15B7-432F-9213-E1323F754386}" presName="hierChild3" presStyleCnt="0"/>
      <dgm:spPr/>
    </dgm:pt>
    <dgm:pt modelId="{2BF02FB3-F81F-4F79-BB94-0C80F51F770C}" type="pres">
      <dgm:prSet presAssocID="{26484C33-D564-4A06-B01A-71CE7201E05D}" presName="Name101" presStyleLbl="parChTrans1D2" presStyleIdx="0" presStyleCnt="2"/>
      <dgm:spPr/>
    </dgm:pt>
    <dgm:pt modelId="{641D20F8-AC82-4175-AE5D-670F64260C69}" type="pres">
      <dgm:prSet presAssocID="{9FD864E8-828B-440D-A10A-5E211DD6D9F8}" presName="hierRoot3" presStyleCnt="0">
        <dgm:presLayoutVars>
          <dgm:hierBranch val="init"/>
        </dgm:presLayoutVars>
      </dgm:prSet>
      <dgm:spPr/>
    </dgm:pt>
    <dgm:pt modelId="{56B8366B-79F1-4342-8429-DBD5D2E5252A}" type="pres">
      <dgm:prSet presAssocID="{9FD864E8-828B-440D-A10A-5E211DD6D9F8}" presName="rootComposite3" presStyleCnt="0"/>
      <dgm:spPr/>
    </dgm:pt>
    <dgm:pt modelId="{8D6FE9DB-2DE0-4C10-A046-2F3A6599B189}" type="pres">
      <dgm:prSet presAssocID="{9FD864E8-828B-440D-A10A-5E211DD6D9F8}" presName="rootText3" presStyleLbl="alignAcc1" presStyleIdx="0" presStyleCnt="0">
        <dgm:presLayoutVars>
          <dgm:chPref val="3"/>
        </dgm:presLayoutVars>
      </dgm:prSet>
      <dgm:spPr/>
    </dgm:pt>
    <dgm:pt modelId="{FA63355E-C7BA-41FE-80DA-70B97255A088}" type="pres">
      <dgm:prSet presAssocID="{9FD864E8-828B-440D-A10A-5E211DD6D9F8}" presName="topArc3" presStyleLbl="parChTrans1D1" presStyleIdx="2" presStyleCnt="6"/>
      <dgm:spPr/>
    </dgm:pt>
    <dgm:pt modelId="{D91C1429-CEF0-4AA7-AD3C-60131D613726}" type="pres">
      <dgm:prSet presAssocID="{9FD864E8-828B-440D-A10A-5E211DD6D9F8}" presName="bottomArc3" presStyleLbl="parChTrans1D1" presStyleIdx="3" presStyleCnt="6"/>
      <dgm:spPr/>
    </dgm:pt>
    <dgm:pt modelId="{AE887497-56CF-49F5-8075-3797983F52C5}" type="pres">
      <dgm:prSet presAssocID="{9FD864E8-828B-440D-A10A-5E211DD6D9F8}" presName="topConnNode3" presStyleLbl="asst1" presStyleIdx="0" presStyleCnt="0"/>
      <dgm:spPr/>
    </dgm:pt>
    <dgm:pt modelId="{7326A0C7-9FF4-4D06-983F-FBAA8741177B}" type="pres">
      <dgm:prSet presAssocID="{9FD864E8-828B-440D-A10A-5E211DD6D9F8}" presName="hierChild6" presStyleCnt="0"/>
      <dgm:spPr/>
    </dgm:pt>
    <dgm:pt modelId="{405D119E-0AE9-4D92-B747-C418D0249328}" type="pres">
      <dgm:prSet presAssocID="{9FD864E8-828B-440D-A10A-5E211DD6D9F8}" presName="hierChild7" presStyleCnt="0"/>
      <dgm:spPr/>
    </dgm:pt>
    <dgm:pt modelId="{ED217942-F77D-49F3-B5E2-6D23ED4555CF}" type="pres">
      <dgm:prSet presAssocID="{5A32971D-0CB4-452D-877B-B152D07005C2}" presName="Name101" presStyleLbl="parChTrans1D2" presStyleIdx="1" presStyleCnt="2"/>
      <dgm:spPr/>
    </dgm:pt>
    <dgm:pt modelId="{44E07823-57FF-4248-8EF3-68A9E0624958}" type="pres">
      <dgm:prSet presAssocID="{F89A23EF-3A9E-4F60-A441-EB3F5DA23B01}" presName="hierRoot3" presStyleCnt="0">
        <dgm:presLayoutVars>
          <dgm:hierBranch val="init"/>
        </dgm:presLayoutVars>
      </dgm:prSet>
      <dgm:spPr/>
    </dgm:pt>
    <dgm:pt modelId="{C36F1FD8-885F-4697-8776-FBB1B52C0F20}" type="pres">
      <dgm:prSet presAssocID="{F89A23EF-3A9E-4F60-A441-EB3F5DA23B01}" presName="rootComposite3" presStyleCnt="0"/>
      <dgm:spPr/>
    </dgm:pt>
    <dgm:pt modelId="{EAFEC616-3CE0-49B1-9339-F1A95E73BF97}" type="pres">
      <dgm:prSet presAssocID="{F89A23EF-3A9E-4F60-A441-EB3F5DA23B01}" presName="rootText3" presStyleLbl="alignAcc1" presStyleIdx="0" presStyleCnt="0">
        <dgm:presLayoutVars>
          <dgm:chPref val="3"/>
        </dgm:presLayoutVars>
      </dgm:prSet>
      <dgm:spPr/>
    </dgm:pt>
    <dgm:pt modelId="{5C111163-5EA4-4275-9115-D178F5D192BC}" type="pres">
      <dgm:prSet presAssocID="{F89A23EF-3A9E-4F60-A441-EB3F5DA23B01}" presName="topArc3" presStyleLbl="parChTrans1D1" presStyleIdx="4" presStyleCnt="6"/>
      <dgm:spPr/>
    </dgm:pt>
    <dgm:pt modelId="{CB0A6FEA-258E-46EA-9235-06E73DD7B2D5}" type="pres">
      <dgm:prSet presAssocID="{F89A23EF-3A9E-4F60-A441-EB3F5DA23B01}" presName="bottomArc3" presStyleLbl="parChTrans1D1" presStyleIdx="5" presStyleCnt="6"/>
      <dgm:spPr/>
    </dgm:pt>
    <dgm:pt modelId="{05637D9B-91BF-4ADC-AF46-EB72FECFAC7B}" type="pres">
      <dgm:prSet presAssocID="{F89A23EF-3A9E-4F60-A441-EB3F5DA23B01}" presName="topConnNode3" presStyleLbl="asst1" presStyleIdx="0" presStyleCnt="0"/>
      <dgm:spPr/>
    </dgm:pt>
    <dgm:pt modelId="{831232BF-E081-443A-A328-12D6BEA74CDF}" type="pres">
      <dgm:prSet presAssocID="{F89A23EF-3A9E-4F60-A441-EB3F5DA23B01}" presName="hierChild6" presStyleCnt="0"/>
      <dgm:spPr/>
    </dgm:pt>
    <dgm:pt modelId="{817C0D79-B91B-4940-AAF3-8B5CE1EDAD98}" type="pres">
      <dgm:prSet presAssocID="{F89A23EF-3A9E-4F60-A441-EB3F5DA23B01}" presName="hierChild7" presStyleCnt="0"/>
      <dgm:spPr/>
    </dgm:pt>
  </dgm:ptLst>
  <dgm:cxnLst>
    <dgm:cxn modelId="{E1022F00-2AC0-45B0-B791-40DE29936D28}" type="presOf" srcId="{7A4A22FE-15B7-432F-9213-E1323F754386}" destId="{3E9D9819-2830-4B81-8939-2282275F3094}" srcOrd="0" destOrd="0" presId="urn:microsoft.com/office/officeart/2008/layout/HalfCircleOrganizationChart"/>
    <dgm:cxn modelId="{97295129-BFBC-4662-B17B-E788B531C315}" type="presOf" srcId="{7A4A22FE-15B7-432F-9213-E1323F754386}" destId="{2A2859C3-72E8-4EF5-9405-CD9742B19B1A}" srcOrd="1" destOrd="0" presId="urn:microsoft.com/office/officeart/2008/layout/HalfCircleOrganizationChart"/>
    <dgm:cxn modelId="{92F8352C-5596-4AF4-A489-6585F8C0BB1C}" type="presOf" srcId="{9FD864E8-828B-440D-A10A-5E211DD6D9F8}" destId="{8D6FE9DB-2DE0-4C10-A046-2F3A6599B189}" srcOrd="0" destOrd="0" presId="urn:microsoft.com/office/officeart/2008/layout/HalfCircleOrganizationChart"/>
    <dgm:cxn modelId="{85F8195B-FD4A-4D4F-BB5A-AD4380FCB01B}" type="presOf" srcId="{9FD864E8-828B-440D-A10A-5E211DD6D9F8}" destId="{AE887497-56CF-49F5-8075-3797983F52C5}" srcOrd="1" destOrd="0" presId="urn:microsoft.com/office/officeart/2008/layout/HalfCircleOrganizationChart"/>
    <dgm:cxn modelId="{77469261-E0E1-40FE-8A0E-18C54BEFE2E7}" type="presOf" srcId="{5A32971D-0CB4-452D-877B-B152D07005C2}" destId="{ED217942-F77D-49F3-B5E2-6D23ED4555CF}" srcOrd="0" destOrd="0" presId="urn:microsoft.com/office/officeart/2008/layout/HalfCircleOrganizationChart"/>
    <dgm:cxn modelId="{F683974D-5863-4AB3-9166-C7B2B8284C7E}" type="presOf" srcId="{49FC501B-7F34-421F-B28D-CF93C0BBFBBF}" destId="{09EF835D-379A-4D32-9EE0-7ED0C7D3CFC7}" srcOrd="0" destOrd="0" presId="urn:microsoft.com/office/officeart/2008/layout/HalfCircleOrganizationChart"/>
    <dgm:cxn modelId="{A30ACA56-4757-498C-A8A3-569FC80BEA39}" type="presOf" srcId="{F89A23EF-3A9E-4F60-A441-EB3F5DA23B01}" destId="{EAFEC616-3CE0-49B1-9339-F1A95E73BF97}" srcOrd="0" destOrd="0" presId="urn:microsoft.com/office/officeart/2008/layout/HalfCircleOrganizationChart"/>
    <dgm:cxn modelId="{1377847E-0130-4550-9197-764D5A172737}" type="presOf" srcId="{26484C33-D564-4A06-B01A-71CE7201E05D}" destId="{2BF02FB3-F81F-4F79-BB94-0C80F51F770C}" srcOrd="0" destOrd="0" presId="urn:microsoft.com/office/officeart/2008/layout/HalfCircleOrganizationChart"/>
    <dgm:cxn modelId="{B1F12190-53D4-4CBE-B848-AE7D82BDC681}" srcId="{7A4A22FE-15B7-432F-9213-E1323F754386}" destId="{9FD864E8-828B-440D-A10A-5E211DD6D9F8}" srcOrd="0" destOrd="0" parTransId="{26484C33-D564-4A06-B01A-71CE7201E05D}" sibTransId="{52CF4E73-B41E-4D20-9F5F-B6CC413F1B1E}"/>
    <dgm:cxn modelId="{D36A79AF-2A9A-40F4-AD0C-6311082777B4}" srcId="{49FC501B-7F34-421F-B28D-CF93C0BBFBBF}" destId="{7A4A22FE-15B7-432F-9213-E1323F754386}" srcOrd="0" destOrd="0" parTransId="{BA2B4815-6E99-44F7-942C-325E130049E8}" sibTransId="{D2AF11B5-DCD3-4DE9-A339-3D07D0CC2EAD}"/>
    <dgm:cxn modelId="{5E2E50D9-C0C8-4DA7-84B2-10364B96941F}" srcId="{7A4A22FE-15B7-432F-9213-E1323F754386}" destId="{F89A23EF-3A9E-4F60-A441-EB3F5DA23B01}" srcOrd="1" destOrd="0" parTransId="{5A32971D-0CB4-452D-877B-B152D07005C2}" sibTransId="{057E4FB7-7470-45A4-8516-177FA6E07A46}"/>
    <dgm:cxn modelId="{793AD9E7-84F3-4682-AA3D-BC15912662FE}" type="presOf" srcId="{F89A23EF-3A9E-4F60-A441-EB3F5DA23B01}" destId="{05637D9B-91BF-4ADC-AF46-EB72FECFAC7B}" srcOrd="1" destOrd="0" presId="urn:microsoft.com/office/officeart/2008/layout/HalfCircleOrganizationChart"/>
    <dgm:cxn modelId="{65CD2D05-503E-469E-91E3-3B17E5AAE1DD}" type="presParOf" srcId="{09EF835D-379A-4D32-9EE0-7ED0C7D3CFC7}" destId="{3198FE6F-A21D-4A5A-8C76-45416EAB8335}" srcOrd="0" destOrd="0" presId="urn:microsoft.com/office/officeart/2008/layout/HalfCircleOrganizationChart"/>
    <dgm:cxn modelId="{52D4800E-16E2-4AD3-B937-73FA3107F762}" type="presParOf" srcId="{3198FE6F-A21D-4A5A-8C76-45416EAB8335}" destId="{5D6F6BDE-2E93-4004-8B15-FCF0B2F279F1}" srcOrd="0" destOrd="0" presId="urn:microsoft.com/office/officeart/2008/layout/HalfCircleOrganizationChart"/>
    <dgm:cxn modelId="{72B7926A-A7F1-4540-9A04-5213DE80D1C3}" type="presParOf" srcId="{5D6F6BDE-2E93-4004-8B15-FCF0B2F279F1}" destId="{3E9D9819-2830-4B81-8939-2282275F3094}" srcOrd="0" destOrd="0" presId="urn:microsoft.com/office/officeart/2008/layout/HalfCircleOrganizationChart"/>
    <dgm:cxn modelId="{A228E9C2-FCFC-4E8A-A6FE-0B7219A7AE5B}" type="presParOf" srcId="{5D6F6BDE-2E93-4004-8B15-FCF0B2F279F1}" destId="{133C9B75-F100-43F8-843F-E8B97B4FE64B}" srcOrd="1" destOrd="0" presId="urn:microsoft.com/office/officeart/2008/layout/HalfCircleOrganizationChart"/>
    <dgm:cxn modelId="{99EE8E12-0D4E-47D0-92B1-9E8DD6E27884}" type="presParOf" srcId="{5D6F6BDE-2E93-4004-8B15-FCF0B2F279F1}" destId="{780E36F4-40AE-4179-99C0-CB55D26548AF}" srcOrd="2" destOrd="0" presId="urn:microsoft.com/office/officeart/2008/layout/HalfCircleOrganizationChart"/>
    <dgm:cxn modelId="{FB7D10FD-0D9E-4C34-A22E-27F050DC7DEF}" type="presParOf" srcId="{5D6F6BDE-2E93-4004-8B15-FCF0B2F279F1}" destId="{2A2859C3-72E8-4EF5-9405-CD9742B19B1A}" srcOrd="3" destOrd="0" presId="urn:microsoft.com/office/officeart/2008/layout/HalfCircleOrganizationChart"/>
    <dgm:cxn modelId="{17555624-B7D0-4A99-AABC-E6BF325E9C60}" type="presParOf" srcId="{3198FE6F-A21D-4A5A-8C76-45416EAB8335}" destId="{E84ABDF7-A74A-4E61-B59A-C928FB42C45A}" srcOrd="1" destOrd="0" presId="urn:microsoft.com/office/officeart/2008/layout/HalfCircleOrganizationChart"/>
    <dgm:cxn modelId="{D039621B-8ED0-4549-8980-9DB7B1EB24A5}" type="presParOf" srcId="{3198FE6F-A21D-4A5A-8C76-45416EAB8335}" destId="{41C24B1C-4FAD-42B7-98B5-4B5A25547093}" srcOrd="2" destOrd="0" presId="urn:microsoft.com/office/officeart/2008/layout/HalfCircleOrganizationChart"/>
    <dgm:cxn modelId="{ABC4E587-868F-488A-82A2-DF812265507D}" type="presParOf" srcId="{41C24B1C-4FAD-42B7-98B5-4B5A25547093}" destId="{2BF02FB3-F81F-4F79-BB94-0C80F51F770C}" srcOrd="0" destOrd="0" presId="urn:microsoft.com/office/officeart/2008/layout/HalfCircleOrganizationChart"/>
    <dgm:cxn modelId="{788AD8E2-E0A4-4BE1-89B5-13F177D0168E}" type="presParOf" srcId="{41C24B1C-4FAD-42B7-98B5-4B5A25547093}" destId="{641D20F8-AC82-4175-AE5D-670F64260C69}" srcOrd="1" destOrd="0" presId="urn:microsoft.com/office/officeart/2008/layout/HalfCircleOrganizationChart"/>
    <dgm:cxn modelId="{01122451-A433-489C-B192-72DFC206D5EA}" type="presParOf" srcId="{641D20F8-AC82-4175-AE5D-670F64260C69}" destId="{56B8366B-79F1-4342-8429-DBD5D2E5252A}" srcOrd="0" destOrd="0" presId="urn:microsoft.com/office/officeart/2008/layout/HalfCircleOrganizationChart"/>
    <dgm:cxn modelId="{6D6A1E25-DF12-4801-B3E8-8081871384C5}" type="presParOf" srcId="{56B8366B-79F1-4342-8429-DBD5D2E5252A}" destId="{8D6FE9DB-2DE0-4C10-A046-2F3A6599B189}" srcOrd="0" destOrd="0" presId="urn:microsoft.com/office/officeart/2008/layout/HalfCircleOrganizationChart"/>
    <dgm:cxn modelId="{26CC80DD-4D09-41C0-83D8-64812E83B01C}" type="presParOf" srcId="{56B8366B-79F1-4342-8429-DBD5D2E5252A}" destId="{FA63355E-C7BA-41FE-80DA-70B97255A088}" srcOrd="1" destOrd="0" presId="urn:microsoft.com/office/officeart/2008/layout/HalfCircleOrganizationChart"/>
    <dgm:cxn modelId="{BE39B1C3-3775-4F64-9515-539144EDA20C}" type="presParOf" srcId="{56B8366B-79F1-4342-8429-DBD5D2E5252A}" destId="{D91C1429-CEF0-4AA7-AD3C-60131D613726}" srcOrd="2" destOrd="0" presId="urn:microsoft.com/office/officeart/2008/layout/HalfCircleOrganizationChart"/>
    <dgm:cxn modelId="{E10420A1-C015-494E-A4A1-CDDDA3D2DDD4}" type="presParOf" srcId="{56B8366B-79F1-4342-8429-DBD5D2E5252A}" destId="{AE887497-56CF-49F5-8075-3797983F52C5}" srcOrd="3" destOrd="0" presId="urn:microsoft.com/office/officeart/2008/layout/HalfCircleOrganizationChart"/>
    <dgm:cxn modelId="{6126E445-8A7D-4AA5-A531-077F3DDB431C}" type="presParOf" srcId="{641D20F8-AC82-4175-AE5D-670F64260C69}" destId="{7326A0C7-9FF4-4D06-983F-FBAA8741177B}" srcOrd="1" destOrd="0" presId="urn:microsoft.com/office/officeart/2008/layout/HalfCircleOrganizationChart"/>
    <dgm:cxn modelId="{E28C69C6-C823-4BFD-BA06-A2CED61725F5}" type="presParOf" srcId="{641D20F8-AC82-4175-AE5D-670F64260C69}" destId="{405D119E-0AE9-4D92-B747-C418D0249328}" srcOrd="2" destOrd="0" presId="urn:microsoft.com/office/officeart/2008/layout/HalfCircleOrganizationChart"/>
    <dgm:cxn modelId="{15FB7EF1-653E-4553-AADA-A2258CD230AB}" type="presParOf" srcId="{41C24B1C-4FAD-42B7-98B5-4B5A25547093}" destId="{ED217942-F77D-49F3-B5E2-6D23ED4555CF}" srcOrd="2" destOrd="0" presId="urn:microsoft.com/office/officeart/2008/layout/HalfCircleOrganizationChart"/>
    <dgm:cxn modelId="{10E9D53F-BCD1-444D-B060-193747D250A2}" type="presParOf" srcId="{41C24B1C-4FAD-42B7-98B5-4B5A25547093}" destId="{44E07823-57FF-4248-8EF3-68A9E0624958}" srcOrd="3" destOrd="0" presId="urn:microsoft.com/office/officeart/2008/layout/HalfCircleOrganizationChart"/>
    <dgm:cxn modelId="{A4134A86-5DB8-4090-BB9D-1E4805F7185A}" type="presParOf" srcId="{44E07823-57FF-4248-8EF3-68A9E0624958}" destId="{C36F1FD8-885F-4697-8776-FBB1B52C0F20}" srcOrd="0" destOrd="0" presId="urn:microsoft.com/office/officeart/2008/layout/HalfCircleOrganizationChart"/>
    <dgm:cxn modelId="{5F790F6E-2F81-44AC-8BA5-A2E452CA6B6D}" type="presParOf" srcId="{C36F1FD8-885F-4697-8776-FBB1B52C0F20}" destId="{EAFEC616-3CE0-49B1-9339-F1A95E73BF97}" srcOrd="0" destOrd="0" presId="urn:microsoft.com/office/officeart/2008/layout/HalfCircleOrganizationChart"/>
    <dgm:cxn modelId="{46D85FE3-5490-4BB7-B881-20C43684875C}" type="presParOf" srcId="{C36F1FD8-885F-4697-8776-FBB1B52C0F20}" destId="{5C111163-5EA4-4275-9115-D178F5D192BC}" srcOrd="1" destOrd="0" presId="urn:microsoft.com/office/officeart/2008/layout/HalfCircleOrganizationChart"/>
    <dgm:cxn modelId="{5634B6A8-2833-4666-B3EC-4BAC43D5393B}" type="presParOf" srcId="{C36F1FD8-885F-4697-8776-FBB1B52C0F20}" destId="{CB0A6FEA-258E-46EA-9235-06E73DD7B2D5}" srcOrd="2" destOrd="0" presId="urn:microsoft.com/office/officeart/2008/layout/HalfCircleOrganizationChart"/>
    <dgm:cxn modelId="{2641D675-B64E-45C2-8C85-7ACC5CD055AA}" type="presParOf" srcId="{C36F1FD8-885F-4697-8776-FBB1B52C0F20}" destId="{05637D9B-91BF-4ADC-AF46-EB72FECFAC7B}" srcOrd="3" destOrd="0" presId="urn:microsoft.com/office/officeart/2008/layout/HalfCircleOrganizationChart"/>
    <dgm:cxn modelId="{B2789C5D-CC7D-42E7-8B14-16A06D3BDA53}" type="presParOf" srcId="{44E07823-57FF-4248-8EF3-68A9E0624958}" destId="{831232BF-E081-443A-A328-12D6BEA74CDF}" srcOrd="1" destOrd="0" presId="urn:microsoft.com/office/officeart/2008/layout/HalfCircleOrganizationChart"/>
    <dgm:cxn modelId="{AED171D3-20D0-4F75-BCB8-F2C0B4456B51}" type="presParOf" srcId="{44E07823-57FF-4248-8EF3-68A9E0624958}" destId="{817C0D79-B91B-4940-AAF3-8B5CE1EDAD98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217942-F77D-49F3-B5E2-6D23ED4555CF}">
      <dsp:nvSpPr>
        <dsp:cNvPr id="0" name=""/>
        <dsp:cNvSpPr/>
      </dsp:nvSpPr>
      <dsp:spPr>
        <a:xfrm>
          <a:off x="1242060" y="819293"/>
          <a:ext cx="466250" cy="3370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48"/>
              </a:lnTo>
              <a:lnTo>
                <a:pt x="466250" y="3370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02FB3-F81F-4F79-BB94-0C80F51F770C}">
      <dsp:nvSpPr>
        <dsp:cNvPr id="0" name=""/>
        <dsp:cNvSpPr/>
      </dsp:nvSpPr>
      <dsp:spPr>
        <a:xfrm>
          <a:off x="775809" y="819293"/>
          <a:ext cx="466250" cy="337048"/>
        </a:xfrm>
        <a:custGeom>
          <a:avLst/>
          <a:gdLst/>
          <a:ahLst/>
          <a:cxnLst/>
          <a:rect l="0" t="0" r="0" b="0"/>
          <a:pathLst>
            <a:path>
              <a:moveTo>
                <a:pt x="466250" y="0"/>
              </a:moveTo>
              <a:lnTo>
                <a:pt x="466250" y="337048"/>
              </a:lnTo>
              <a:lnTo>
                <a:pt x="0" y="3370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C9B75-F100-43F8-843F-E8B97B4FE64B}">
      <dsp:nvSpPr>
        <dsp:cNvPr id="0" name=""/>
        <dsp:cNvSpPr/>
      </dsp:nvSpPr>
      <dsp:spPr>
        <a:xfrm>
          <a:off x="961186" y="25754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0E36F4-40AE-4179-99C0-CB55D26548AF}">
      <dsp:nvSpPr>
        <dsp:cNvPr id="0" name=""/>
        <dsp:cNvSpPr/>
      </dsp:nvSpPr>
      <dsp:spPr>
        <a:xfrm>
          <a:off x="961186" y="25754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9D9819-2830-4B81-8939-2282275F3094}">
      <dsp:nvSpPr>
        <dsp:cNvPr id="0" name=""/>
        <dsp:cNvSpPr/>
      </dsp:nvSpPr>
      <dsp:spPr>
        <a:xfrm>
          <a:off x="680312" y="358660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ExtraAdmin</a:t>
          </a:r>
        </a:p>
      </dsp:txBody>
      <dsp:txXfrm>
        <a:off x="680312" y="358660"/>
        <a:ext cx="1123494" cy="359518"/>
      </dsp:txXfrm>
    </dsp:sp>
    <dsp:sp modelId="{FA63355E-C7BA-41FE-80DA-70B97255A088}">
      <dsp:nvSpPr>
        <dsp:cNvPr id="0" name=""/>
        <dsp:cNvSpPr/>
      </dsp:nvSpPr>
      <dsp:spPr>
        <a:xfrm>
          <a:off x="281472" y="105522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1C1429-CEF0-4AA7-AD3C-60131D613726}">
      <dsp:nvSpPr>
        <dsp:cNvPr id="0" name=""/>
        <dsp:cNvSpPr/>
      </dsp:nvSpPr>
      <dsp:spPr>
        <a:xfrm>
          <a:off x="281472" y="105522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6FE9DB-2DE0-4C10-A046-2F3A6599B189}">
      <dsp:nvSpPr>
        <dsp:cNvPr id="0" name=""/>
        <dsp:cNvSpPr/>
      </dsp:nvSpPr>
      <dsp:spPr>
        <a:xfrm>
          <a:off x="598" y="1156341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Gebruiker1</a:t>
          </a:r>
        </a:p>
      </dsp:txBody>
      <dsp:txXfrm>
        <a:off x="598" y="1156341"/>
        <a:ext cx="1123494" cy="359518"/>
      </dsp:txXfrm>
    </dsp:sp>
    <dsp:sp modelId="{5C111163-5EA4-4275-9115-D178F5D192BC}">
      <dsp:nvSpPr>
        <dsp:cNvPr id="0" name=""/>
        <dsp:cNvSpPr/>
      </dsp:nvSpPr>
      <dsp:spPr>
        <a:xfrm>
          <a:off x="1640900" y="1055226"/>
          <a:ext cx="561747" cy="561747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0A6FEA-258E-46EA-9235-06E73DD7B2D5}">
      <dsp:nvSpPr>
        <dsp:cNvPr id="0" name=""/>
        <dsp:cNvSpPr/>
      </dsp:nvSpPr>
      <dsp:spPr>
        <a:xfrm>
          <a:off x="1640900" y="1055226"/>
          <a:ext cx="561747" cy="561747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FEC616-3CE0-49B1-9339-F1A95E73BF97}">
      <dsp:nvSpPr>
        <dsp:cNvPr id="0" name=""/>
        <dsp:cNvSpPr/>
      </dsp:nvSpPr>
      <dsp:spPr>
        <a:xfrm>
          <a:off x="1360026" y="1156341"/>
          <a:ext cx="1123494" cy="359518"/>
        </a:xfrm>
        <a:prstGeom prst="rect">
          <a:avLst/>
        </a:prstGeom>
        <a:noFill/>
        <a:ln w="127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1" kern="1200">
              <a:latin typeface="Verdana Pro" panose="020B0604030504040204" pitchFamily="34" charset="0"/>
            </a:rPr>
            <a:t>Gebruiker2</a:t>
          </a:r>
        </a:p>
      </dsp:txBody>
      <dsp:txXfrm>
        <a:off x="1360026" y="1156341"/>
        <a:ext cx="1123494" cy="3595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992E8-FBE3-43C0-8C05-2AA419ADB0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F377E7-089B-426C-97B1-875A4E249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7D67D8-0B59-4C0B-AF7A-79B94195583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3C78B9C2-AD08-4CFF-BE30-6F155548FD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Phone script small business.dotx</Template>
  <TotalTime>0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2022-01-14T13:46:00Z</dcterms:created>
  <dcterms:modified xsi:type="dcterms:W3CDTF">2022-01-17T08:50:00Z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