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6AD90" w14:textId="30AB4A65" w:rsidR="00061916" w:rsidRDefault="00061916" w:rsidP="00A2256F">
      <w:pPr>
        <w:ind w:left="0"/>
      </w:pPr>
    </w:p>
    <w:p w14:paraId="3651DCBC" w14:textId="3B2A9836" w:rsidR="00A2256F" w:rsidRDefault="00A2256F" w:rsidP="00A2256F"/>
    <w:p w14:paraId="4644C047" w14:textId="77777777" w:rsidR="00A2256F" w:rsidRPr="00A2256F" w:rsidRDefault="00A2256F" w:rsidP="00843E86">
      <w:pPr>
        <w:pStyle w:val="NoSpacing"/>
      </w:pPr>
    </w:p>
    <w:sectPr w:rsidR="00A2256F" w:rsidRPr="00A2256F" w:rsidSect="00D6462A">
      <w:headerReference w:type="default" r:id="rId12"/>
      <w:footerReference w:type="default" r:id="rId13"/>
      <w:pgSz w:w="12240" w:h="15840" w:code="1"/>
      <w:pgMar w:top="1728" w:right="720" w:bottom="2736" w:left="720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C6135" w14:textId="77777777" w:rsidR="006C4BCB" w:rsidRDefault="006C4BCB" w:rsidP="00CF31BB">
      <w:r>
        <w:separator/>
      </w:r>
    </w:p>
  </w:endnote>
  <w:endnote w:type="continuationSeparator" w:id="0">
    <w:p w14:paraId="2DB9F404" w14:textId="77777777" w:rsidR="006C4BCB" w:rsidRDefault="006C4BCB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7DF89A5B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39F54448" w14:textId="338A27F4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1494292" w14:textId="01B08348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428B884C" w14:textId="6BA91168" w:rsidR="003071A0" w:rsidRPr="009F4149" w:rsidRDefault="003071A0" w:rsidP="009F4149">
          <w:pPr>
            <w:pStyle w:val="Contacts"/>
          </w:pPr>
        </w:p>
      </w:tc>
    </w:tr>
    <w:tr w:rsidR="003071A0" w:rsidRPr="009F4149" w14:paraId="3A54F7C1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45469197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F4C2380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6FAB093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45738021" w14:textId="77777777" w:rsidTr="002D3842">
      <w:tc>
        <w:tcPr>
          <w:tcW w:w="3596" w:type="dxa"/>
          <w:shd w:val="clear" w:color="auto" w:fill="auto"/>
          <w:vAlign w:val="center"/>
        </w:tcPr>
        <w:p w14:paraId="68B186B8" w14:textId="10449EBB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7D8A385A" w14:textId="26A9ABB5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AA0CA09" w14:textId="17C03258" w:rsidR="00AE3FB7" w:rsidRPr="009F4149" w:rsidRDefault="00AE3FB7" w:rsidP="009F4149">
          <w:pPr>
            <w:pStyle w:val="Contacts"/>
          </w:pPr>
        </w:p>
      </w:tc>
    </w:tr>
  </w:tbl>
  <w:p w14:paraId="7B07490D" w14:textId="77777777" w:rsidR="00835DE8" w:rsidRDefault="009F4149" w:rsidP="0002617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CD21627" wp14:editId="02A8C48B">
              <wp:simplePos x="0" y="0"/>
              <wp:positionH relativeFrom="margin">
                <wp:align>left</wp:align>
              </wp:positionH>
              <wp:positionV relativeFrom="page">
                <wp:align>bottom</wp:align>
              </wp:positionV>
              <wp:extent cx="6784848" cy="978408"/>
              <wp:effectExtent l="0" t="0" r="16510" b="0"/>
              <wp:wrapNone/>
              <wp:docPr id="15" name="Group 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84848" cy="978408"/>
                        <a:chOff x="922640" y="933265"/>
                        <a:chExt cx="6785581" cy="981870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923925" y="971550"/>
                          <a:ext cx="6784296" cy="9435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"/>
                      <wps:cNvSpPr>
                        <a:spLocks/>
                      </wps:cNvSpPr>
                      <wps:spPr>
                        <a:xfrm>
                          <a:off x="922640" y="933265"/>
                          <a:ext cx="6785566" cy="3809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solidFill>
                            <a:schemeClr val="tx2"/>
                          </a:solidFill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8565ED" id="Group 15" o:spid="_x0000_s1026" alt="&quot;&quot;" style="position:absolute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    <v:rect id="Rectangle 17" o:spid="_x0000_s1027" style="position:absolute;left:9239;top:9715;width:67843;height: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" o:spid="_x0000_s1028" style="position:absolute;left:9226;top:9332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    <v:stroke miterlimit="4"/>
                <v:path arrowok="t"/>
                <v:textbox inset="3pt,3pt,3pt,3pt"/>
              </v:rect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62ED4" w14:textId="77777777" w:rsidR="006C4BCB" w:rsidRDefault="006C4BCB" w:rsidP="00CF31BB">
      <w:r>
        <w:separator/>
      </w:r>
    </w:p>
  </w:footnote>
  <w:footnote w:type="continuationSeparator" w:id="0">
    <w:p w14:paraId="7E1B2537" w14:textId="77777777" w:rsidR="006C4BCB" w:rsidRDefault="006C4BCB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9F30" w14:textId="3AA17138" w:rsidR="00BC1B68" w:rsidRPr="00835DE8" w:rsidRDefault="00A2256F" w:rsidP="00410E03">
    <w:pPr>
      <w:pStyle w:val="Header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1" locked="0" layoutInCell="1" allowOverlap="1" wp14:anchorId="66469F1B" wp14:editId="39654238">
              <wp:simplePos x="0" y="0"/>
              <wp:positionH relativeFrom="column">
                <wp:posOffset>-449580</wp:posOffset>
              </wp:positionH>
              <wp:positionV relativeFrom="paragraph">
                <wp:posOffset>-471170</wp:posOffset>
              </wp:positionV>
              <wp:extent cx="7762875" cy="8797527"/>
              <wp:effectExtent l="0" t="0" r="9525" b="381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875" cy="8797527"/>
                        <a:chOff x="-457201" y="1295400"/>
                        <a:chExt cx="7762875" cy="8480129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-99061" y="2727653"/>
                          <a:ext cx="7147560" cy="7047876"/>
                          <a:chOff x="-99064" y="-34597"/>
                          <a:chExt cx="7147737" cy="7047888"/>
                        </a:xfrm>
                      </wpg:grpSpPr>
                      <wpg:grpSp>
                        <wpg:cNvPr id="9" name="Group 1"/>
                        <wpg:cNvGrpSpPr>
                          <a:grpSpLocks/>
                        </wpg:cNvGrpSpPr>
                        <wpg:grpSpPr>
                          <a:xfrm>
                            <a:off x="-99064" y="-106"/>
                            <a:ext cx="7147737" cy="7013397"/>
                            <a:chOff x="-99064" y="-14736"/>
                            <a:chExt cx="7147737" cy="7013397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-1" y="-14736"/>
                              <a:ext cx="7048674" cy="7013397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-99064" y="-106"/>
                              <a:ext cx="7056295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chemeClr val="tx2">
                                  <a:alpha val="30000"/>
                                </a:schemeClr>
                              </a:solidFill>
                              <a:miter lim="400000"/>
                            </a:ln>
                          </wps:spPr>
                          <wps:txbx>
                            <w:txbxContent>
                              <w:p w14:paraId="2CAB0827" w14:textId="5EA7CC33" w:rsidR="00385EFC" w:rsidRDefault="00385EFC" w:rsidP="00385EFC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-99064" y="-34597"/>
                            <a:ext cx="7147737" cy="8083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2700">
                            <a:solidFill>
                              <a:schemeClr val="tx2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s:wsp>
                      <wps:cNvPr id="5" name="Rectangle 5"/>
                      <wps:cNvSpPr/>
                      <wps:spPr>
                        <a:xfrm>
                          <a:off x="-457201" y="1295400"/>
                          <a:ext cx="7762875" cy="119068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84D63"/>
                            </a:gs>
                            <a:gs pos="100000">
                              <a:srgbClr val="3A6E8E"/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F2D1A" w14:textId="6E30C59A" w:rsidR="00385EFC" w:rsidRDefault="00385EFC" w:rsidP="00385EFC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ound Same Side Corner Rectangle 14"/>
                      <wps:cNvSpPr/>
                      <wps:spPr>
                        <a:xfrm rot="10800000">
                          <a:off x="276225" y="1295400"/>
                          <a:ext cx="885819" cy="857227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469F1B" id="Group 13" o:spid="_x0000_s1026" alt="&quot;&quot;" style="position:absolute;left:0;text-align:left;margin-left:-35.4pt;margin-top:-37.1pt;width:611.25pt;height:692.7pt;z-index:-251650560;mso-width-relative:margin;mso-height-relative:margin" coordorigin="-4572,12954" coordsize="77628,84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">
              <v:group id="Group 2" o:spid="_x0000_s1027" style="position:absolute;left:-990;top:27276;width:71474;height:70479" coordorigin="-990,-345" coordsize="71477,7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8" style="position:absolute;left:-990;top:-1;width:71476;height:70133" coordorigin="-990,-147" coordsize="71477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" o:spid="_x0000_s1029" style="position:absolute;top:-147;width:70486;height:70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    <v:fill opacity="13107f"/>
                    <v:stroke miterlimit="4"/>
                    <v:textbox inset="3pt,3pt,3pt,3pt"/>
                  </v:rect>
                  <v:rect id="Rectangle" o:spid="_x0000_s1030" style="position:absolute;left:-990;top:-1;width:70562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    <v:stroke opacity="19789f" miterlimit="4"/>
                    <v:path arrowok="t"/>
                    <v:textbox inset="3pt,3pt,3pt,3pt">
                      <w:txbxContent>
                        <w:p w14:paraId="2CAB0827" w14:textId="5EA7CC33" w:rsidR="00385EFC" w:rsidRDefault="00385EFC" w:rsidP="00385EFC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" o:spid="_x0000_s1031" style="position:absolute;left:-990;top:-345;width:71476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    <v:stroke miterlimit="4"/>
                  <v:path arrowok="t"/>
                  <v:textbox inset="3pt,3pt,3pt,3pt"/>
                </v:rect>
              </v:group>
              <v:rect id="Rectangle 5" o:spid="_x0000_s1032" style="position:absolute;left:-4572;top:12954;width:77628;height:1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" fillcolor="#284d63" stroked="f" strokeweight="1pt">
                <v:fill color2="#3a6e8e" rotate="t" angle="90" focus="100%" type="gradient"/>
                <v:textbox>
                  <w:txbxContent>
                    <w:p w14:paraId="2CDF2D1A" w14:textId="6E30C59A" w:rsidR="00385EFC" w:rsidRDefault="00385EFC" w:rsidP="00385EFC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 id="Round Same Side Corner Rectangle 14" o:spid="_x0000_s1033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    <v:path arrowok="t" o:connecttype="custom" o:connectlocs="142874,0;742945,0;885819,142874;885819,857227;885819,857227;0,857227;0,857227;0,142874;142874,0" o:connectangles="0,0,0,0,0,0,0,0,0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7968" behindDoc="0" locked="0" layoutInCell="1" allowOverlap="1" wp14:anchorId="34CFB179" wp14:editId="29FE5F00">
          <wp:simplePos x="0" y="0"/>
          <wp:positionH relativeFrom="margin">
            <wp:posOffset>306070</wp:posOffset>
          </wp:positionH>
          <wp:positionV relativeFrom="paragraph">
            <wp:posOffset>-276225</wp:posOffset>
          </wp:positionV>
          <wp:extent cx="838200" cy="561975"/>
          <wp:effectExtent l="0" t="0" r="0" b="9525"/>
          <wp:wrapThrough wrapText="bothSides">
            <wp:wrapPolygon edited="0">
              <wp:start x="6873" y="0"/>
              <wp:lineTo x="4418" y="4393"/>
              <wp:lineTo x="2455" y="9519"/>
              <wp:lineTo x="2455" y="13912"/>
              <wp:lineTo x="7364" y="21234"/>
              <wp:lineTo x="8345" y="21234"/>
              <wp:lineTo x="12764" y="21234"/>
              <wp:lineTo x="14236" y="21234"/>
              <wp:lineTo x="18164" y="14644"/>
              <wp:lineTo x="18655" y="10251"/>
              <wp:lineTo x="15218" y="2197"/>
              <wp:lineTo x="13255" y="0"/>
              <wp:lineTo x="6873" y="0"/>
            </wp:wrapPolygon>
          </wp:wrapThrough>
          <wp:docPr id="4" name="Picture 4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985" b="34499"/>
                  <a:stretch/>
                </pic:blipFill>
                <pic:spPr bwMode="auto">
                  <a:xfrm>
                    <a:off x="0" y="0"/>
                    <a:ext cx="8382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5EFC">
      <w:rPr>
        <w:noProof/>
      </w:rPr>
      <w:drawing>
        <wp:anchor distT="0" distB="0" distL="114300" distR="114300" simplePos="0" relativeHeight="251670016" behindDoc="0" locked="0" layoutInCell="1" allowOverlap="1" wp14:anchorId="2408C6CA" wp14:editId="5F90899B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3467100" cy="1061720"/>
          <wp:effectExtent l="0" t="0" r="0" b="0"/>
          <wp:wrapThrough wrapText="bothSides">
            <wp:wrapPolygon edited="0">
              <wp:start x="2374" y="1938"/>
              <wp:lineTo x="1662" y="3876"/>
              <wp:lineTo x="593" y="7364"/>
              <wp:lineTo x="593" y="10077"/>
              <wp:lineTo x="712" y="15115"/>
              <wp:lineTo x="831" y="15890"/>
              <wp:lineTo x="2136" y="18990"/>
              <wp:lineTo x="2374" y="19766"/>
              <wp:lineTo x="4154" y="19766"/>
              <wp:lineTo x="20057" y="18215"/>
              <wp:lineTo x="20295" y="15115"/>
              <wp:lineTo x="20888" y="11239"/>
              <wp:lineTo x="21007" y="8139"/>
              <wp:lineTo x="18158" y="6976"/>
              <wp:lineTo x="4154" y="1938"/>
              <wp:lineTo x="2374" y="1938"/>
            </wp:wrapPolygon>
          </wp:wrapThrough>
          <wp:docPr id="6" name="Picture 6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67100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6E8D"/>
    <w:multiLevelType w:val="multilevel"/>
    <w:tmpl w:val="B97EAF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AE40501"/>
    <w:multiLevelType w:val="multilevel"/>
    <w:tmpl w:val="58AADB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EA63599"/>
    <w:multiLevelType w:val="multilevel"/>
    <w:tmpl w:val="F41A3E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8F1ACE"/>
    <w:multiLevelType w:val="multilevel"/>
    <w:tmpl w:val="EB5A82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F973F82"/>
    <w:multiLevelType w:val="multilevel"/>
    <w:tmpl w:val="536E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540F1F"/>
    <w:multiLevelType w:val="multilevel"/>
    <w:tmpl w:val="BAF60E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AA44A65"/>
    <w:multiLevelType w:val="multilevel"/>
    <w:tmpl w:val="7FB84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74B67"/>
    <w:multiLevelType w:val="multilevel"/>
    <w:tmpl w:val="E4CC0B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5992A88"/>
    <w:multiLevelType w:val="multilevel"/>
    <w:tmpl w:val="BB30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81418A"/>
    <w:multiLevelType w:val="multilevel"/>
    <w:tmpl w:val="FD84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3F0C80"/>
    <w:multiLevelType w:val="multilevel"/>
    <w:tmpl w:val="8F5AD1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E8014B6"/>
    <w:multiLevelType w:val="multilevel"/>
    <w:tmpl w:val="A08224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38C64A68"/>
    <w:multiLevelType w:val="multilevel"/>
    <w:tmpl w:val="8550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6D2C34"/>
    <w:multiLevelType w:val="multilevel"/>
    <w:tmpl w:val="0FAC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F407B4"/>
    <w:multiLevelType w:val="multilevel"/>
    <w:tmpl w:val="4DB81A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A9E6319"/>
    <w:multiLevelType w:val="multilevel"/>
    <w:tmpl w:val="2748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AE0A87"/>
    <w:multiLevelType w:val="multilevel"/>
    <w:tmpl w:val="0692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C56116"/>
    <w:multiLevelType w:val="multilevel"/>
    <w:tmpl w:val="B2FC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B83948"/>
    <w:multiLevelType w:val="multilevel"/>
    <w:tmpl w:val="855489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0C0B47"/>
    <w:multiLevelType w:val="multilevel"/>
    <w:tmpl w:val="CD5AA6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55C70D03"/>
    <w:multiLevelType w:val="multilevel"/>
    <w:tmpl w:val="9806BD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567621E5"/>
    <w:multiLevelType w:val="multilevel"/>
    <w:tmpl w:val="EC04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B320D6"/>
    <w:multiLevelType w:val="multilevel"/>
    <w:tmpl w:val="EDBA9B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9BE25E1"/>
    <w:multiLevelType w:val="multilevel"/>
    <w:tmpl w:val="C158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AD31940"/>
    <w:multiLevelType w:val="multilevel"/>
    <w:tmpl w:val="B930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ED6EFD"/>
    <w:multiLevelType w:val="multilevel"/>
    <w:tmpl w:val="4C96A2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D292E95"/>
    <w:multiLevelType w:val="multilevel"/>
    <w:tmpl w:val="86C4A6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5DF01050"/>
    <w:multiLevelType w:val="multilevel"/>
    <w:tmpl w:val="1BA03E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1C63F6B"/>
    <w:multiLevelType w:val="multilevel"/>
    <w:tmpl w:val="6354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22F5E70"/>
    <w:multiLevelType w:val="multilevel"/>
    <w:tmpl w:val="71A89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2DE39C1"/>
    <w:multiLevelType w:val="multilevel"/>
    <w:tmpl w:val="9DD44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7F540C"/>
    <w:multiLevelType w:val="multilevel"/>
    <w:tmpl w:val="200244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7835685"/>
    <w:multiLevelType w:val="multilevel"/>
    <w:tmpl w:val="C346D8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98674BA"/>
    <w:multiLevelType w:val="multilevel"/>
    <w:tmpl w:val="850246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6FFB4DFD"/>
    <w:multiLevelType w:val="multilevel"/>
    <w:tmpl w:val="773C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09A0DF7"/>
    <w:multiLevelType w:val="multilevel"/>
    <w:tmpl w:val="D696C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4"/>
  </w:num>
  <w:num w:numId="3">
    <w:abstractNumId w:val="29"/>
  </w:num>
  <w:num w:numId="4">
    <w:abstractNumId w:val="26"/>
  </w:num>
  <w:num w:numId="5">
    <w:abstractNumId w:val="2"/>
  </w:num>
  <w:num w:numId="6">
    <w:abstractNumId w:val="33"/>
  </w:num>
  <w:num w:numId="7">
    <w:abstractNumId w:val="28"/>
  </w:num>
  <w:num w:numId="8">
    <w:abstractNumId w:val="35"/>
  </w:num>
  <w:num w:numId="9">
    <w:abstractNumId w:val="18"/>
  </w:num>
  <w:num w:numId="10">
    <w:abstractNumId w:val="22"/>
  </w:num>
  <w:num w:numId="11">
    <w:abstractNumId w:val="13"/>
  </w:num>
  <w:num w:numId="12">
    <w:abstractNumId w:val="27"/>
  </w:num>
  <w:num w:numId="13">
    <w:abstractNumId w:val="24"/>
  </w:num>
  <w:num w:numId="14">
    <w:abstractNumId w:val="32"/>
  </w:num>
  <w:num w:numId="15">
    <w:abstractNumId w:val="30"/>
  </w:num>
  <w:num w:numId="16">
    <w:abstractNumId w:val="25"/>
  </w:num>
  <w:num w:numId="17">
    <w:abstractNumId w:val="16"/>
  </w:num>
  <w:num w:numId="18">
    <w:abstractNumId w:val="10"/>
  </w:num>
  <w:num w:numId="19">
    <w:abstractNumId w:val="15"/>
  </w:num>
  <w:num w:numId="20">
    <w:abstractNumId w:val="19"/>
  </w:num>
  <w:num w:numId="21">
    <w:abstractNumId w:val="4"/>
  </w:num>
  <w:num w:numId="22">
    <w:abstractNumId w:val="5"/>
  </w:num>
  <w:num w:numId="23">
    <w:abstractNumId w:val="34"/>
  </w:num>
  <w:num w:numId="24">
    <w:abstractNumId w:val="11"/>
  </w:num>
  <w:num w:numId="25">
    <w:abstractNumId w:val="17"/>
  </w:num>
  <w:num w:numId="26">
    <w:abstractNumId w:val="1"/>
  </w:num>
  <w:num w:numId="27">
    <w:abstractNumId w:val="8"/>
  </w:num>
  <w:num w:numId="28">
    <w:abstractNumId w:val="7"/>
  </w:num>
  <w:num w:numId="29">
    <w:abstractNumId w:val="9"/>
  </w:num>
  <w:num w:numId="30">
    <w:abstractNumId w:val="20"/>
  </w:num>
  <w:num w:numId="31">
    <w:abstractNumId w:val="6"/>
  </w:num>
  <w:num w:numId="32">
    <w:abstractNumId w:val="3"/>
  </w:num>
  <w:num w:numId="33">
    <w:abstractNumId w:val="21"/>
  </w:num>
  <w:num w:numId="34">
    <w:abstractNumId w:val="31"/>
  </w:num>
  <w:num w:numId="35">
    <w:abstractNumId w:val="12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C"/>
    <w:rsid w:val="00026175"/>
    <w:rsid w:val="0005135F"/>
    <w:rsid w:val="00061916"/>
    <w:rsid w:val="000C75BF"/>
    <w:rsid w:val="000F73A3"/>
    <w:rsid w:val="001034AB"/>
    <w:rsid w:val="00110721"/>
    <w:rsid w:val="001257F0"/>
    <w:rsid w:val="0016108E"/>
    <w:rsid w:val="001A199E"/>
    <w:rsid w:val="001C42C8"/>
    <w:rsid w:val="002279C6"/>
    <w:rsid w:val="00246BBD"/>
    <w:rsid w:val="0025130C"/>
    <w:rsid w:val="00256391"/>
    <w:rsid w:val="002633EB"/>
    <w:rsid w:val="00265218"/>
    <w:rsid w:val="00272305"/>
    <w:rsid w:val="002C6ABD"/>
    <w:rsid w:val="002D3842"/>
    <w:rsid w:val="002D49C4"/>
    <w:rsid w:val="003028FF"/>
    <w:rsid w:val="003071A0"/>
    <w:rsid w:val="00337C0F"/>
    <w:rsid w:val="0035052D"/>
    <w:rsid w:val="00366F6D"/>
    <w:rsid w:val="00385EFC"/>
    <w:rsid w:val="003E0129"/>
    <w:rsid w:val="003F50EB"/>
    <w:rsid w:val="003F693D"/>
    <w:rsid w:val="00410E03"/>
    <w:rsid w:val="00435E8C"/>
    <w:rsid w:val="00442DDE"/>
    <w:rsid w:val="004456B5"/>
    <w:rsid w:val="00463B35"/>
    <w:rsid w:val="00482917"/>
    <w:rsid w:val="004C2F50"/>
    <w:rsid w:val="004F7AF9"/>
    <w:rsid w:val="00524D35"/>
    <w:rsid w:val="00542A22"/>
    <w:rsid w:val="0057141E"/>
    <w:rsid w:val="005773E8"/>
    <w:rsid w:val="005A6806"/>
    <w:rsid w:val="005D124E"/>
    <w:rsid w:val="00606D38"/>
    <w:rsid w:val="0061146D"/>
    <w:rsid w:val="00643F5A"/>
    <w:rsid w:val="00684557"/>
    <w:rsid w:val="006A7299"/>
    <w:rsid w:val="006C4BCB"/>
    <w:rsid w:val="006C7D64"/>
    <w:rsid w:val="006D43A7"/>
    <w:rsid w:val="006E07A2"/>
    <w:rsid w:val="0071089C"/>
    <w:rsid w:val="007B52D2"/>
    <w:rsid w:val="007C1F7D"/>
    <w:rsid w:val="007D4902"/>
    <w:rsid w:val="007F1267"/>
    <w:rsid w:val="007F34EC"/>
    <w:rsid w:val="00835DE8"/>
    <w:rsid w:val="00843E86"/>
    <w:rsid w:val="00855A63"/>
    <w:rsid w:val="008C5804"/>
    <w:rsid w:val="008D3EE1"/>
    <w:rsid w:val="00915359"/>
    <w:rsid w:val="00983455"/>
    <w:rsid w:val="009C242C"/>
    <w:rsid w:val="009E6AC6"/>
    <w:rsid w:val="009F4149"/>
    <w:rsid w:val="00A02846"/>
    <w:rsid w:val="00A2256F"/>
    <w:rsid w:val="00A254D8"/>
    <w:rsid w:val="00A3321A"/>
    <w:rsid w:val="00A71237"/>
    <w:rsid w:val="00A73AE1"/>
    <w:rsid w:val="00AB2833"/>
    <w:rsid w:val="00AC580B"/>
    <w:rsid w:val="00AC7198"/>
    <w:rsid w:val="00AE3FB7"/>
    <w:rsid w:val="00AF342D"/>
    <w:rsid w:val="00B122BA"/>
    <w:rsid w:val="00BC1B68"/>
    <w:rsid w:val="00BE0554"/>
    <w:rsid w:val="00BF5A49"/>
    <w:rsid w:val="00C50E6D"/>
    <w:rsid w:val="00C520D9"/>
    <w:rsid w:val="00C84BD5"/>
    <w:rsid w:val="00CC6695"/>
    <w:rsid w:val="00CF12E4"/>
    <w:rsid w:val="00CF31BB"/>
    <w:rsid w:val="00D4436A"/>
    <w:rsid w:val="00D5716D"/>
    <w:rsid w:val="00D6462A"/>
    <w:rsid w:val="00D832D3"/>
    <w:rsid w:val="00DB5CAA"/>
    <w:rsid w:val="00DE3C23"/>
    <w:rsid w:val="00E141F4"/>
    <w:rsid w:val="00E301A2"/>
    <w:rsid w:val="00E53AFF"/>
    <w:rsid w:val="00E61D15"/>
    <w:rsid w:val="00EC11FC"/>
    <w:rsid w:val="00EF6DBC"/>
    <w:rsid w:val="00EF7890"/>
    <w:rsid w:val="00F02022"/>
    <w:rsid w:val="00F27B67"/>
    <w:rsid w:val="00F73887"/>
    <w:rsid w:val="00FB13AA"/>
    <w:rsid w:val="00FC0271"/>
    <w:rsid w:val="00FC65DE"/>
    <w:rsid w:val="00FD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8F7A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Franklin Gothic Book" w:hAnsiTheme="minorHAnsi" w:cs="Times New Roman"/>
        <w:sz w:val="24"/>
        <w:szCs w:val="24"/>
        <w:lang w:val="en-US" w:eastAsia="en-US" w:bidi="ar-SA"/>
      </w:rPr>
    </w:rPrDefault>
    <w:pPrDefault>
      <w:pPr>
        <w:spacing w:after="240"/>
        <w:ind w:left="360" w:righ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E86"/>
    <w:rPr>
      <w:rFonts w:ascii="Verdana Pro" w:hAnsi="Verdana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175"/>
    <w:pPr>
      <w:keepNext/>
      <w:keepLines/>
      <w:pBdr>
        <w:bottom w:val="single" w:sz="8" w:space="1" w:color="1F497D" w:themeColor="text2"/>
      </w:pBdr>
      <w:spacing w:before="480" w:after="200"/>
      <w:outlineLvl w:val="0"/>
    </w:pPr>
    <w:rPr>
      <w:rFonts w:eastAsiaTheme="majorEastAsia" w:cstheme="majorBidi"/>
      <w:b/>
      <w:color w:val="1F497D" w:themeColor="text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1146D"/>
    <w:pPr>
      <w:tabs>
        <w:tab w:val="center" w:pos="4680"/>
        <w:tab w:val="right" w:pos="9360"/>
      </w:tabs>
      <w:spacing w:after="0"/>
      <w:ind w:left="0" w:right="0"/>
    </w:pPr>
  </w:style>
  <w:style w:type="character" w:customStyle="1" w:styleId="HeaderChar">
    <w:name w:val="Header Char"/>
    <w:basedOn w:val="DefaultParagraphFont"/>
    <w:link w:val="Header"/>
    <w:uiPriority w:val="99"/>
    <w:rsid w:val="0061146D"/>
  </w:style>
  <w:style w:type="paragraph" w:styleId="Footer">
    <w:name w:val="footer"/>
    <w:basedOn w:val="Normal"/>
    <w:link w:val="FooterChar"/>
    <w:uiPriority w:val="99"/>
    <w:rsid w:val="00BE0554"/>
    <w:pPr>
      <w:spacing w:after="120"/>
    </w:pPr>
  </w:style>
  <w:style w:type="character" w:customStyle="1" w:styleId="FooterChar">
    <w:name w:val="Footer Char"/>
    <w:basedOn w:val="DefaultParagraphFont"/>
    <w:link w:val="Footer"/>
    <w:uiPriority w:val="99"/>
    <w:rsid w:val="00BE0554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43E86"/>
    <w:pPr>
      <w:spacing w:after="0"/>
      <w:contextualSpacing/>
      <w:jc w:val="center"/>
    </w:pPr>
    <w:rPr>
      <w:rFonts w:eastAsia="Times New Roman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uiPriority w:val="10"/>
    <w:rsid w:val="00843E86"/>
    <w:rPr>
      <w:rFonts w:ascii="Verdana Pro" w:eastAsia="Times New Roman" w:hAnsi="Verdana Pro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11"/>
    <w:qFormat/>
    <w:rsid w:val="003F50EB"/>
    <w:pPr>
      <w:spacing w:after="100"/>
      <w:ind w:left="0" w:right="0"/>
      <w:jc w:val="center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lueBoldText">
    <w:name w:val="Blue Bold Text"/>
    <w:basedOn w:val="Normal"/>
    <w:uiPriority w:val="11"/>
    <w:qFormat/>
    <w:rsid w:val="00410E03"/>
    <w:pPr>
      <w:spacing w:after="0"/>
    </w:pPr>
    <w:rPr>
      <w:b/>
      <w:bCs/>
      <w:color w:val="1F497D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026175"/>
    <w:rPr>
      <w:rFonts w:eastAsiaTheme="majorEastAsia" w:cstheme="majorBidi"/>
      <w:b/>
      <w:color w:val="1F497D" w:themeColor="text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  <w:style w:type="paragraph" w:customStyle="1" w:styleId="BlueText">
    <w:name w:val="Blue Text"/>
    <w:basedOn w:val="Normal"/>
    <w:next w:val="Normal"/>
    <w:uiPriority w:val="11"/>
    <w:qFormat/>
    <w:rsid w:val="006E07A2"/>
    <w:pPr>
      <w:spacing w:after="360"/>
    </w:pPr>
    <w:rPr>
      <w:i/>
      <w:color w:val="1F497D" w:themeColor="text2"/>
      <w:sz w:val="22"/>
    </w:rPr>
  </w:style>
  <w:style w:type="character" w:styleId="Emphasis">
    <w:name w:val="Emphasis"/>
    <w:basedOn w:val="DefaultParagraphFont"/>
    <w:uiPriority w:val="20"/>
    <w:qFormat/>
    <w:rsid w:val="002279C6"/>
    <w:rPr>
      <w:b/>
      <w:i w:val="0"/>
      <w:iCs/>
      <w:color w:val="1F497D" w:themeColor="text2"/>
    </w:rPr>
  </w:style>
  <w:style w:type="paragraph" w:styleId="NoSpacing">
    <w:name w:val="No Spacing"/>
    <w:uiPriority w:val="11"/>
    <w:qFormat/>
    <w:rsid w:val="00843E86"/>
    <w:pPr>
      <w:spacing w:after="0"/>
    </w:pPr>
    <w:rPr>
      <w:rFonts w:ascii="Verdana Pro" w:hAnsi="Verdana Pro"/>
    </w:rPr>
  </w:style>
  <w:style w:type="paragraph" w:customStyle="1" w:styleId="paragraph">
    <w:name w:val="paragraph"/>
    <w:basedOn w:val="Normal"/>
    <w:rsid w:val="00CC6695"/>
    <w:pPr>
      <w:spacing w:before="100" w:beforeAutospacing="1" w:after="100" w:afterAutospacing="1"/>
      <w:ind w:left="0" w:right="0"/>
    </w:pPr>
    <w:rPr>
      <w:rFonts w:ascii="Times New Roman" w:eastAsia="Times New Roman" w:hAnsi="Times New Roman"/>
    </w:rPr>
  </w:style>
  <w:style w:type="character" w:customStyle="1" w:styleId="normaltextrun">
    <w:name w:val="normaltextrun"/>
    <w:basedOn w:val="DefaultParagraphFont"/>
    <w:rsid w:val="00CC6695"/>
  </w:style>
  <w:style w:type="character" w:customStyle="1" w:styleId="eop">
    <w:name w:val="eop"/>
    <w:basedOn w:val="DefaultParagraphFont"/>
    <w:rsid w:val="00CC6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\AppData\Roaming\Microsoft\Templates\Phone%20script%20small%20business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7D67D8-0B59-4C0B-AF7A-79B94195583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D7992E8-FBE3-43C0-8C05-2AA419ADB0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0F377E7-089B-426C-97B1-875A4E249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C78B9C2-AD08-4CFF-BE30-6F155548FD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Phone script small business.dotx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2022-01-14T09:20:00Z</dcterms:created>
  <dcterms:modified xsi:type="dcterms:W3CDTF">2022-01-14T09:20:00Z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